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p w14:paraId="46BDF7AC" w14:textId="526DE12D"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 xml:space="preserve">OpenAIRE &amp; Zenodo </w:t>
      </w:r>
      <w:r w:rsidR="00B15DE5" w:rsidRPr="008C20EC">
        <w:rPr>
          <w:rFonts w:ascii="Calibri Bold" w:hAnsi="Calibri Bold" w:cs="Calibri Bold"/>
          <w:color w:val="1C5026"/>
          <w:sz w:val="36"/>
          <w:szCs w:val="36"/>
        </w:rPr>
        <w:t>infrastructures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6CDC483C" w14:textId="77777777" w:rsidTr="00213FAE">
        <w:trPr>
          <w:trHeight w:hRule="exact" w:val="313"/>
        </w:trPr>
        <w:tc>
          <w:tcPr>
            <w:tcW w:w="779" w:type="pct"/>
            <w:shd w:val="clear" w:color="auto" w:fill="2D9A4A"/>
          </w:tcPr>
          <w:p w14:paraId="56A85073"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Contributing</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Partners:</w:t>
            </w:r>
          </w:p>
        </w:tc>
        <w:tc>
          <w:tcPr>
            <w:tcW w:w="4221" w:type="pct"/>
            <w:gridSpan w:val="2"/>
          </w:tcPr>
          <w:p w14:paraId="12233CB3" w14:textId="1ED813A5" w:rsidR="00CA2F78" w:rsidRPr="00802B38" w:rsidRDefault="00CA2F78" w:rsidP="00CA2F78">
            <w:pPr>
              <w:spacing w:before="50" w:line="253" w:lineRule="exact"/>
              <w:ind w:left="117"/>
            </w:pPr>
          </w:p>
        </w:tc>
      </w:tr>
      <w:tr w:rsidR="00CA2F78" w:rsidRPr="00802B38" w14:paraId="3038B95B" w14:textId="77777777" w:rsidTr="002A51EB">
        <w:trPr>
          <w:trHeight w:hRule="exact" w:val="495"/>
        </w:trPr>
        <w:tc>
          <w:tcPr>
            <w:tcW w:w="779" w:type="pct"/>
            <w:shd w:val="clear" w:color="auto" w:fill="2D9A4A"/>
          </w:tcPr>
          <w:p w14:paraId="59CC2240" w14:textId="77777777" w:rsidR="00CA2F78" w:rsidRPr="00277341" w:rsidRDefault="00CA2F78" w:rsidP="00CA2F78">
            <w:pPr>
              <w:spacing w:before="47" w:line="253" w:lineRule="exact"/>
              <w:ind w:left="120"/>
              <w:rPr>
                <w:color w:val="FFFFFF" w:themeColor="background1"/>
              </w:rPr>
            </w:pPr>
            <w:r w:rsidRPr="00277341">
              <w:rPr>
                <w:rFonts w:ascii="Calibri Bold Italic" w:hAnsi="Calibri Bold Italic" w:cs="Calibri Bold Italic"/>
                <w:color w:val="FFFFFF" w:themeColor="background1"/>
                <w:sz w:val="22"/>
                <w:szCs w:val="22"/>
              </w:rPr>
              <w:t>Reviewers:</w:t>
            </w:r>
          </w:p>
        </w:tc>
        <w:tc>
          <w:tcPr>
            <w:tcW w:w="4221" w:type="pct"/>
            <w:gridSpan w:val="2"/>
          </w:tcPr>
          <w:p w14:paraId="5F6E9436" w14:textId="77777777" w:rsidR="00CA2F78" w:rsidRPr="00802B38" w:rsidRDefault="00CA2F78" w:rsidP="00CA2F78">
            <w:pPr>
              <w:spacing w:before="16" w:line="253" w:lineRule="exact"/>
              <w:ind w:left="117"/>
            </w:pP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p>
    <w:p w14:paraId="44B69ABF" w14:textId="77777777" w:rsidR="001A5405" w:rsidRPr="00802B38" w:rsidRDefault="001A5405" w:rsidP="00B86CBB">
      <w:pPr>
        <w:pStyle w:val="Ttulo1"/>
        <w:numPr>
          <w:ilvl w:val="0"/>
          <w:numId w:val="0"/>
        </w:numPr>
        <w:ind w:left="432" w:hanging="432"/>
        <w:rPr>
          <w:b w:val="0"/>
          <w:bCs/>
        </w:rPr>
      </w:pPr>
      <w:bookmarkStart w:id="0" w:name="_Toc114827546"/>
      <w:r w:rsidRPr="00B86CBB">
        <w:lastRenderedPageBreak/>
        <w:t>Table of Contents</w:t>
      </w:r>
      <w:bookmarkEnd w:id="0"/>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sz w:val="24"/>
        </w:rPr>
      </w:sdtEndPr>
      <w:sdtContent>
        <w:p w14:paraId="0E48593A" w14:textId="74A29276" w:rsidR="00B56C04" w:rsidRDefault="00961871">
          <w:pPr>
            <w:pStyle w:val="TDC1"/>
            <w:tabs>
              <w:tab w:val="right" w:leader="dot" w:pos="9056"/>
            </w:tabs>
            <w:rPr>
              <w:rFonts w:eastAsiaTheme="minorEastAsia" w:cstheme="minorBidi"/>
              <w:b w:val="0"/>
              <w:bCs w:val="0"/>
              <w:i w:val="0"/>
              <w:iCs w:val="0"/>
              <w:noProof/>
              <w:color w:val="auto"/>
              <w:sz w:val="22"/>
              <w:szCs w:val="22"/>
              <w:lang w:eastAsia="en-GB"/>
            </w:rPr>
          </w:pPr>
          <w:r w:rsidRPr="00000FA3">
            <w:rPr>
              <w:b w:val="0"/>
              <w:bCs w:val="0"/>
              <w:sz w:val="22"/>
            </w:rPr>
            <w:fldChar w:fldCharType="begin"/>
          </w:r>
          <w:r w:rsidRPr="00000FA3">
            <w:rPr>
              <w:sz w:val="22"/>
            </w:rPr>
            <w:instrText xml:space="preserve"> TOC \o "1-3" \h \z \u </w:instrText>
          </w:r>
          <w:r w:rsidRPr="00000FA3">
            <w:rPr>
              <w:b w:val="0"/>
              <w:bCs w:val="0"/>
              <w:sz w:val="22"/>
            </w:rPr>
            <w:fldChar w:fldCharType="separate"/>
          </w:r>
          <w:hyperlink w:anchor="_Toc114827546" w:history="1">
            <w:r w:rsidR="00B56C04" w:rsidRPr="00A43413">
              <w:rPr>
                <w:rStyle w:val="Hipervnculo"/>
                <w:noProof/>
              </w:rPr>
              <w:t>Table of Contents</w:t>
            </w:r>
            <w:r w:rsidR="00B56C04">
              <w:rPr>
                <w:noProof/>
                <w:webHidden/>
              </w:rPr>
              <w:tab/>
            </w:r>
            <w:r w:rsidR="00B56C04">
              <w:rPr>
                <w:noProof/>
                <w:webHidden/>
              </w:rPr>
              <w:fldChar w:fldCharType="begin"/>
            </w:r>
            <w:r w:rsidR="00B56C04">
              <w:rPr>
                <w:noProof/>
                <w:webHidden/>
              </w:rPr>
              <w:instrText xml:space="preserve"> PAGEREF _Toc114827546 \h </w:instrText>
            </w:r>
            <w:r w:rsidR="00B56C04">
              <w:rPr>
                <w:noProof/>
                <w:webHidden/>
              </w:rPr>
            </w:r>
            <w:r w:rsidR="00B56C04">
              <w:rPr>
                <w:noProof/>
                <w:webHidden/>
              </w:rPr>
              <w:fldChar w:fldCharType="separate"/>
            </w:r>
            <w:r w:rsidR="00DD44F2">
              <w:rPr>
                <w:noProof/>
                <w:webHidden/>
              </w:rPr>
              <w:t>3</w:t>
            </w:r>
            <w:r w:rsidR="00B56C04">
              <w:rPr>
                <w:noProof/>
                <w:webHidden/>
              </w:rPr>
              <w:fldChar w:fldCharType="end"/>
            </w:r>
          </w:hyperlink>
        </w:p>
        <w:p w14:paraId="0893CEFB" w14:textId="3733C030"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7" w:history="1">
            <w:r w:rsidR="00B56C04" w:rsidRPr="00A43413">
              <w:rPr>
                <w:rStyle w:val="Hipervnculo"/>
                <w:noProof/>
              </w:rPr>
              <w:t>List of Tables</w:t>
            </w:r>
            <w:r w:rsidR="00B56C04">
              <w:rPr>
                <w:noProof/>
                <w:webHidden/>
              </w:rPr>
              <w:tab/>
            </w:r>
            <w:r w:rsidR="00B56C04">
              <w:rPr>
                <w:noProof/>
                <w:webHidden/>
              </w:rPr>
              <w:fldChar w:fldCharType="begin"/>
            </w:r>
            <w:r w:rsidR="00B56C04">
              <w:rPr>
                <w:noProof/>
                <w:webHidden/>
              </w:rPr>
              <w:instrText xml:space="preserve"> PAGEREF _Toc114827547 \h </w:instrText>
            </w:r>
            <w:r w:rsidR="00B56C04">
              <w:rPr>
                <w:noProof/>
                <w:webHidden/>
              </w:rPr>
            </w:r>
            <w:r w:rsidR="00B56C04">
              <w:rPr>
                <w:noProof/>
                <w:webHidden/>
              </w:rPr>
              <w:fldChar w:fldCharType="separate"/>
            </w:r>
            <w:r w:rsidR="00DD44F2">
              <w:rPr>
                <w:noProof/>
                <w:webHidden/>
              </w:rPr>
              <w:t>4</w:t>
            </w:r>
            <w:r w:rsidR="00B56C04">
              <w:rPr>
                <w:noProof/>
                <w:webHidden/>
              </w:rPr>
              <w:fldChar w:fldCharType="end"/>
            </w:r>
          </w:hyperlink>
        </w:p>
        <w:p w14:paraId="29781C8C" w14:textId="37A2719F"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8" w:history="1">
            <w:r w:rsidR="00B56C04" w:rsidRPr="00A43413">
              <w:rPr>
                <w:rStyle w:val="Hipervnculo"/>
                <w:noProof/>
              </w:rPr>
              <w:t>List of Figures</w:t>
            </w:r>
            <w:r w:rsidR="00B56C04">
              <w:rPr>
                <w:noProof/>
                <w:webHidden/>
              </w:rPr>
              <w:tab/>
            </w:r>
            <w:r w:rsidR="00B56C04">
              <w:rPr>
                <w:noProof/>
                <w:webHidden/>
              </w:rPr>
              <w:fldChar w:fldCharType="begin"/>
            </w:r>
            <w:r w:rsidR="00B56C04">
              <w:rPr>
                <w:noProof/>
                <w:webHidden/>
              </w:rPr>
              <w:instrText xml:space="preserve"> PAGEREF _Toc114827548 \h </w:instrText>
            </w:r>
            <w:r w:rsidR="00B56C04">
              <w:rPr>
                <w:noProof/>
                <w:webHidden/>
              </w:rPr>
            </w:r>
            <w:r w:rsidR="00B56C04">
              <w:rPr>
                <w:noProof/>
                <w:webHidden/>
              </w:rPr>
              <w:fldChar w:fldCharType="separate"/>
            </w:r>
            <w:r w:rsidR="00DD44F2">
              <w:rPr>
                <w:noProof/>
                <w:webHidden/>
              </w:rPr>
              <w:t>5</w:t>
            </w:r>
            <w:r w:rsidR="00B56C04">
              <w:rPr>
                <w:noProof/>
                <w:webHidden/>
              </w:rPr>
              <w:fldChar w:fldCharType="end"/>
            </w:r>
          </w:hyperlink>
        </w:p>
        <w:p w14:paraId="7FEBE486" w14:textId="51F49072" w:rsidR="00B56C04" w:rsidRDefault="00FD4E2C">
          <w:pPr>
            <w:pStyle w:val="TDC1"/>
            <w:tabs>
              <w:tab w:val="right" w:leader="dot" w:pos="9056"/>
            </w:tabs>
            <w:rPr>
              <w:rFonts w:eastAsiaTheme="minorEastAsia" w:cstheme="minorBidi"/>
              <w:b w:val="0"/>
              <w:bCs w:val="0"/>
              <w:i w:val="0"/>
              <w:iCs w:val="0"/>
              <w:noProof/>
              <w:color w:val="auto"/>
              <w:sz w:val="22"/>
              <w:szCs w:val="22"/>
              <w:lang w:eastAsia="en-GB"/>
            </w:rPr>
          </w:pPr>
          <w:hyperlink w:anchor="_Toc114827549" w:history="1">
            <w:r w:rsidR="00B56C04" w:rsidRPr="00A43413">
              <w:rPr>
                <w:rStyle w:val="Hipervnculo"/>
                <w:noProof/>
              </w:rPr>
              <w:t>Glossary</w:t>
            </w:r>
            <w:r w:rsidR="00B56C04">
              <w:rPr>
                <w:noProof/>
                <w:webHidden/>
              </w:rPr>
              <w:tab/>
            </w:r>
            <w:r w:rsidR="00B56C04">
              <w:rPr>
                <w:noProof/>
                <w:webHidden/>
              </w:rPr>
              <w:fldChar w:fldCharType="begin"/>
            </w:r>
            <w:r w:rsidR="00B56C04">
              <w:rPr>
                <w:noProof/>
                <w:webHidden/>
              </w:rPr>
              <w:instrText xml:space="preserve"> PAGEREF _Toc114827549 \h </w:instrText>
            </w:r>
            <w:r w:rsidR="00B56C04">
              <w:rPr>
                <w:noProof/>
                <w:webHidden/>
              </w:rPr>
            </w:r>
            <w:r w:rsidR="00B56C04">
              <w:rPr>
                <w:noProof/>
                <w:webHidden/>
              </w:rPr>
              <w:fldChar w:fldCharType="separate"/>
            </w:r>
            <w:r w:rsidR="00DD44F2">
              <w:rPr>
                <w:noProof/>
                <w:webHidden/>
              </w:rPr>
              <w:t>6</w:t>
            </w:r>
            <w:r w:rsidR="00B56C04">
              <w:rPr>
                <w:noProof/>
                <w:webHidden/>
              </w:rPr>
              <w:fldChar w:fldCharType="end"/>
            </w:r>
          </w:hyperlink>
        </w:p>
        <w:p w14:paraId="17AAD554" w14:textId="4151C96B"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0" w:history="1">
            <w:r w:rsidR="00B56C04" w:rsidRPr="00A43413">
              <w:rPr>
                <w:rStyle w:val="Hipervnculo"/>
                <w:noProof/>
              </w:rPr>
              <w:t>1</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Introduction</w:t>
            </w:r>
            <w:r w:rsidR="00B56C04">
              <w:rPr>
                <w:noProof/>
                <w:webHidden/>
              </w:rPr>
              <w:tab/>
            </w:r>
            <w:r w:rsidR="00B56C04">
              <w:rPr>
                <w:noProof/>
                <w:webHidden/>
              </w:rPr>
              <w:fldChar w:fldCharType="begin"/>
            </w:r>
            <w:r w:rsidR="00B56C04">
              <w:rPr>
                <w:noProof/>
                <w:webHidden/>
              </w:rPr>
              <w:instrText xml:space="preserve"> PAGEREF _Toc114827550 \h </w:instrText>
            </w:r>
            <w:r w:rsidR="00B56C04">
              <w:rPr>
                <w:noProof/>
                <w:webHidden/>
              </w:rPr>
            </w:r>
            <w:r w:rsidR="00B56C04">
              <w:rPr>
                <w:noProof/>
                <w:webHidden/>
              </w:rPr>
              <w:fldChar w:fldCharType="separate"/>
            </w:r>
            <w:r w:rsidR="00DD44F2">
              <w:rPr>
                <w:noProof/>
                <w:webHidden/>
              </w:rPr>
              <w:t>8</w:t>
            </w:r>
            <w:r w:rsidR="00B56C04">
              <w:rPr>
                <w:noProof/>
                <w:webHidden/>
              </w:rPr>
              <w:fldChar w:fldCharType="end"/>
            </w:r>
          </w:hyperlink>
        </w:p>
        <w:p w14:paraId="0FC6B9AE" w14:textId="600D3FF1"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1" w:history="1">
            <w:r w:rsidR="00B56C04" w:rsidRPr="00A43413">
              <w:rPr>
                <w:rStyle w:val="Hipervnculo"/>
                <w:noProof/>
              </w:rPr>
              <w:t>2</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GitHub Fundamentals</w:t>
            </w:r>
            <w:r w:rsidR="00B56C04">
              <w:rPr>
                <w:noProof/>
                <w:webHidden/>
              </w:rPr>
              <w:tab/>
            </w:r>
            <w:r w:rsidR="00B56C04">
              <w:rPr>
                <w:noProof/>
                <w:webHidden/>
              </w:rPr>
              <w:fldChar w:fldCharType="begin"/>
            </w:r>
            <w:r w:rsidR="00B56C04">
              <w:rPr>
                <w:noProof/>
                <w:webHidden/>
              </w:rPr>
              <w:instrText xml:space="preserve"> PAGEREF _Toc114827551 \h </w:instrText>
            </w:r>
            <w:r w:rsidR="00B56C04">
              <w:rPr>
                <w:noProof/>
                <w:webHidden/>
              </w:rPr>
            </w:r>
            <w:r w:rsidR="00B56C04">
              <w:rPr>
                <w:noProof/>
                <w:webHidden/>
              </w:rPr>
              <w:fldChar w:fldCharType="separate"/>
            </w:r>
            <w:r w:rsidR="00DD44F2">
              <w:rPr>
                <w:noProof/>
                <w:webHidden/>
              </w:rPr>
              <w:t>9</w:t>
            </w:r>
            <w:r w:rsidR="00B56C04">
              <w:rPr>
                <w:noProof/>
                <w:webHidden/>
              </w:rPr>
              <w:fldChar w:fldCharType="end"/>
            </w:r>
          </w:hyperlink>
        </w:p>
        <w:p w14:paraId="55CE0A99" w14:textId="7710D69D" w:rsidR="00B56C04" w:rsidRDefault="00FD4E2C">
          <w:pPr>
            <w:pStyle w:val="TDC2"/>
            <w:tabs>
              <w:tab w:val="left" w:pos="960"/>
              <w:tab w:val="right" w:leader="dot" w:pos="9056"/>
            </w:tabs>
            <w:rPr>
              <w:rFonts w:eastAsiaTheme="minorEastAsia" w:cstheme="minorBidi"/>
              <w:b w:val="0"/>
              <w:bCs w:val="0"/>
              <w:noProof/>
              <w:lang w:eastAsia="en-GB"/>
            </w:rPr>
          </w:pPr>
          <w:hyperlink w:anchor="_Toc114827552" w:history="1">
            <w:r w:rsidR="00B56C04" w:rsidRPr="00A43413">
              <w:rPr>
                <w:rStyle w:val="Hipervnculo"/>
                <w:noProof/>
              </w:rPr>
              <w:t>2.1</w:t>
            </w:r>
            <w:r w:rsidR="00B56C04">
              <w:rPr>
                <w:rFonts w:eastAsiaTheme="minorEastAsia" w:cstheme="minorBidi"/>
                <w:b w:val="0"/>
                <w:bCs w:val="0"/>
                <w:noProof/>
                <w:lang w:eastAsia="en-GB"/>
              </w:rPr>
              <w:tab/>
            </w:r>
            <w:r w:rsidR="00B56C04" w:rsidRPr="00A43413">
              <w:rPr>
                <w:rStyle w:val="Hipervnculo"/>
                <w:noProof/>
              </w:rPr>
              <w:t>Git</w:t>
            </w:r>
            <w:r w:rsidR="00B56C04">
              <w:rPr>
                <w:noProof/>
                <w:webHidden/>
              </w:rPr>
              <w:tab/>
            </w:r>
            <w:r w:rsidR="00B56C04">
              <w:rPr>
                <w:noProof/>
                <w:webHidden/>
              </w:rPr>
              <w:fldChar w:fldCharType="begin"/>
            </w:r>
            <w:r w:rsidR="00B56C04">
              <w:rPr>
                <w:noProof/>
                <w:webHidden/>
              </w:rPr>
              <w:instrText xml:space="preserve"> PAGEREF _Toc114827552 \h </w:instrText>
            </w:r>
            <w:r w:rsidR="00B56C04">
              <w:rPr>
                <w:noProof/>
                <w:webHidden/>
              </w:rPr>
            </w:r>
            <w:r w:rsidR="00B56C04">
              <w:rPr>
                <w:noProof/>
                <w:webHidden/>
              </w:rPr>
              <w:fldChar w:fldCharType="separate"/>
            </w:r>
            <w:r w:rsidR="00DD44F2">
              <w:rPr>
                <w:noProof/>
                <w:webHidden/>
              </w:rPr>
              <w:t>9</w:t>
            </w:r>
            <w:r w:rsidR="00B56C04">
              <w:rPr>
                <w:noProof/>
                <w:webHidden/>
              </w:rPr>
              <w:fldChar w:fldCharType="end"/>
            </w:r>
          </w:hyperlink>
        </w:p>
        <w:p w14:paraId="5C7966DF" w14:textId="7567A040" w:rsidR="00B56C04" w:rsidRDefault="00FD4E2C">
          <w:pPr>
            <w:pStyle w:val="TDC2"/>
            <w:tabs>
              <w:tab w:val="left" w:pos="960"/>
              <w:tab w:val="right" w:leader="dot" w:pos="9056"/>
            </w:tabs>
            <w:rPr>
              <w:rFonts w:eastAsiaTheme="minorEastAsia" w:cstheme="minorBidi"/>
              <w:b w:val="0"/>
              <w:bCs w:val="0"/>
              <w:noProof/>
              <w:lang w:eastAsia="en-GB"/>
            </w:rPr>
          </w:pPr>
          <w:hyperlink w:anchor="_Toc114827553" w:history="1">
            <w:r w:rsidR="00B56C04" w:rsidRPr="00A43413">
              <w:rPr>
                <w:rStyle w:val="Hipervnculo"/>
                <w:noProof/>
              </w:rPr>
              <w:t>2.2</w:t>
            </w:r>
            <w:r w:rsidR="00B56C04">
              <w:rPr>
                <w:rFonts w:eastAsiaTheme="minorEastAsia" w:cstheme="minorBidi"/>
                <w:b w:val="0"/>
                <w:bCs w:val="0"/>
                <w:noProof/>
                <w:lang w:eastAsia="en-GB"/>
              </w:rPr>
              <w:tab/>
            </w:r>
            <w:r w:rsidR="00B56C04" w:rsidRPr="00A43413">
              <w:rPr>
                <w:rStyle w:val="Hipervnculo"/>
                <w:noProof/>
              </w:rPr>
              <w:t>Graphic User Interfaces (GUIs) for Git</w:t>
            </w:r>
            <w:r w:rsidR="00B56C04">
              <w:rPr>
                <w:noProof/>
                <w:webHidden/>
              </w:rPr>
              <w:tab/>
            </w:r>
            <w:r w:rsidR="00B56C04">
              <w:rPr>
                <w:noProof/>
                <w:webHidden/>
              </w:rPr>
              <w:fldChar w:fldCharType="begin"/>
            </w:r>
            <w:r w:rsidR="00B56C04">
              <w:rPr>
                <w:noProof/>
                <w:webHidden/>
              </w:rPr>
              <w:instrText xml:space="preserve"> PAGEREF _Toc114827553 \h </w:instrText>
            </w:r>
            <w:r w:rsidR="00B56C04">
              <w:rPr>
                <w:noProof/>
                <w:webHidden/>
              </w:rPr>
            </w:r>
            <w:r w:rsidR="00B56C04">
              <w:rPr>
                <w:noProof/>
                <w:webHidden/>
              </w:rPr>
              <w:fldChar w:fldCharType="separate"/>
            </w:r>
            <w:r w:rsidR="00DD44F2">
              <w:rPr>
                <w:noProof/>
                <w:webHidden/>
              </w:rPr>
              <w:t>10</w:t>
            </w:r>
            <w:r w:rsidR="00B56C04">
              <w:rPr>
                <w:noProof/>
                <w:webHidden/>
              </w:rPr>
              <w:fldChar w:fldCharType="end"/>
            </w:r>
          </w:hyperlink>
        </w:p>
        <w:p w14:paraId="386C6A4E" w14:textId="5D844017" w:rsidR="00B56C04" w:rsidRDefault="00FD4E2C">
          <w:pPr>
            <w:pStyle w:val="TDC2"/>
            <w:tabs>
              <w:tab w:val="left" w:pos="960"/>
              <w:tab w:val="right" w:leader="dot" w:pos="9056"/>
            </w:tabs>
            <w:rPr>
              <w:rFonts w:eastAsiaTheme="minorEastAsia" w:cstheme="minorBidi"/>
              <w:b w:val="0"/>
              <w:bCs w:val="0"/>
              <w:noProof/>
              <w:lang w:eastAsia="en-GB"/>
            </w:rPr>
          </w:pPr>
          <w:hyperlink w:anchor="_Toc114827554" w:history="1">
            <w:r w:rsidR="00B56C04" w:rsidRPr="00A43413">
              <w:rPr>
                <w:rStyle w:val="Hipervnculo"/>
                <w:noProof/>
              </w:rPr>
              <w:t>2.3</w:t>
            </w:r>
            <w:r w:rsidR="00B56C04">
              <w:rPr>
                <w:rFonts w:eastAsiaTheme="minorEastAsia" w:cstheme="minorBidi"/>
                <w:b w:val="0"/>
                <w:bCs w:val="0"/>
                <w:noProof/>
                <w:lang w:eastAsia="en-GB"/>
              </w:rPr>
              <w:tab/>
            </w:r>
            <w:r w:rsidR="00B56C04" w:rsidRPr="00A43413">
              <w:rPr>
                <w:rStyle w:val="Hipervnculo"/>
                <w:noProof/>
              </w:rPr>
              <w:t>GitHub and GitLab</w:t>
            </w:r>
            <w:r w:rsidR="00B56C04">
              <w:rPr>
                <w:noProof/>
                <w:webHidden/>
              </w:rPr>
              <w:tab/>
            </w:r>
            <w:r w:rsidR="00B56C04">
              <w:rPr>
                <w:noProof/>
                <w:webHidden/>
              </w:rPr>
              <w:fldChar w:fldCharType="begin"/>
            </w:r>
            <w:r w:rsidR="00B56C04">
              <w:rPr>
                <w:noProof/>
                <w:webHidden/>
              </w:rPr>
              <w:instrText xml:space="preserve"> PAGEREF _Toc114827554 \h </w:instrText>
            </w:r>
            <w:r w:rsidR="00B56C04">
              <w:rPr>
                <w:noProof/>
                <w:webHidden/>
              </w:rPr>
            </w:r>
            <w:r w:rsidR="00B56C04">
              <w:rPr>
                <w:noProof/>
                <w:webHidden/>
              </w:rPr>
              <w:fldChar w:fldCharType="separate"/>
            </w:r>
            <w:r w:rsidR="00DD44F2">
              <w:rPr>
                <w:noProof/>
                <w:webHidden/>
              </w:rPr>
              <w:t>11</w:t>
            </w:r>
            <w:r w:rsidR="00B56C04">
              <w:rPr>
                <w:noProof/>
                <w:webHidden/>
              </w:rPr>
              <w:fldChar w:fldCharType="end"/>
            </w:r>
          </w:hyperlink>
        </w:p>
        <w:p w14:paraId="3236FE64" w14:textId="2B5B4BF8" w:rsidR="00B56C04" w:rsidRDefault="00FD4E2C">
          <w:pPr>
            <w:pStyle w:val="TDC2"/>
            <w:tabs>
              <w:tab w:val="left" w:pos="960"/>
              <w:tab w:val="right" w:leader="dot" w:pos="9056"/>
            </w:tabs>
            <w:rPr>
              <w:rFonts w:eastAsiaTheme="minorEastAsia" w:cstheme="minorBidi"/>
              <w:b w:val="0"/>
              <w:bCs w:val="0"/>
              <w:noProof/>
              <w:lang w:eastAsia="en-GB"/>
            </w:rPr>
          </w:pPr>
          <w:hyperlink w:anchor="_Toc114827555" w:history="1">
            <w:r w:rsidR="00B56C04" w:rsidRPr="00A43413">
              <w:rPr>
                <w:rStyle w:val="Hipervnculo"/>
                <w:noProof/>
              </w:rPr>
              <w:t>2.4</w:t>
            </w:r>
            <w:r w:rsidR="00B56C04">
              <w:rPr>
                <w:rFonts w:eastAsiaTheme="minorEastAsia" w:cstheme="minorBidi"/>
                <w:b w:val="0"/>
                <w:bCs w:val="0"/>
                <w:noProof/>
                <w:lang w:eastAsia="en-GB"/>
              </w:rPr>
              <w:tab/>
            </w:r>
            <w:r w:rsidR="00B56C04" w:rsidRPr="00A43413">
              <w:rPr>
                <w:rStyle w:val="Hipervnculo"/>
                <w:noProof/>
              </w:rPr>
              <w:t>GitHub functionalities</w:t>
            </w:r>
            <w:r w:rsidR="00B56C04">
              <w:rPr>
                <w:noProof/>
                <w:webHidden/>
              </w:rPr>
              <w:tab/>
            </w:r>
            <w:r w:rsidR="00B56C04">
              <w:rPr>
                <w:noProof/>
                <w:webHidden/>
              </w:rPr>
              <w:fldChar w:fldCharType="begin"/>
            </w:r>
            <w:r w:rsidR="00B56C04">
              <w:rPr>
                <w:noProof/>
                <w:webHidden/>
              </w:rPr>
              <w:instrText xml:space="preserve"> PAGEREF _Toc114827555 \h </w:instrText>
            </w:r>
            <w:r w:rsidR="00B56C04">
              <w:rPr>
                <w:noProof/>
                <w:webHidden/>
              </w:rPr>
            </w:r>
            <w:r w:rsidR="00B56C04">
              <w:rPr>
                <w:noProof/>
                <w:webHidden/>
              </w:rPr>
              <w:fldChar w:fldCharType="separate"/>
            </w:r>
            <w:r w:rsidR="00DD44F2">
              <w:rPr>
                <w:noProof/>
                <w:webHidden/>
              </w:rPr>
              <w:t>11</w:t>
            </w:r>
            <w:r w:rsidR="00B56C04">
              <w:rPr>
                <w:noProof/>
                <w:webHidden/>
              </w:rPr>
              <w:fldChar w:fldCharType="end"/>
            </w:r>
          </w:hyperlink>
        </w:p>
        <w:p w14:paraId="02CA03D2" w14:textId="49A7B860"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6" w:history="1">
            <w:r w:rsidR="00B56C04" w:rsidRPr="00A43413">
              <w:rPr>
                <w:rStyle w:val="Hipervnculo"/>
                <w:noProof/>
              </w:rPr>
              <w:t>2.4.1</w:t>
            </w:r>
            <w:r w:rsidR="00B56C04">
              <w:rPr>
                <w:rFonts w:eastAsiaTheme="minorEastAsia" w:cstheme="minorBidi"/>
                <w:noProof/>
                <w:sz w:val="22"/>
                <w:szCs w:val="22"/>
                <w:lang w:eastAsia="en-GB"/>
              </w:rPr>
              <w:tab/>
            </w:r>
            <w:r w:rsidR="00B56C04" w:rsidRPr="00A43413">
              <w:rPr>
                <w:rStyle w:val="Hipervnculo"/>
                <w:noProof/>
              </w:rPr>
              <w:t>Key concepts</w:t>
            </w:r>
            <w:r w:rsidR="00B56C04">
              <w:rPr>
                <w:noProof/>
                <w:webHidden/>
              </w:rPr>
              <w:tab/>
            </w:r>
            <w:r w:rsidR="00B56C04">
              <w:rPr>
                <w:noProof/>
                <w:webHidden/>
              </w:rPr>
              <w:fldChar w:fldCharType="begin"/>
            </w:r>
            <w:r w:rsidR="00B56C04">
              <w:rPr>
                <w:noProof/>
                <w:webHidden/>
              </w:rPr>
              <w:instrText xml:space="preserve"> PAGEREF _Toc114827556 \h </w:instrText>
            </w:r>
            <w:r w:rsidR="00B56C04">
              <w:rPr>
                <w:noProof/>
                <w:webHidden/>
              </w:rPr>
            </w:r>
            <w:r w:rsidR="00B56C04">
              <w:rPr>
                <w:noProof/>
                <w:webHidden/>
              </w:rPr>
              <w:fldChar w:fldCharType="separate"/>
            </w:r>
            <w:r w:rsidR="00DD44F2">
              <w:rPr>
                <w:noProof/>
                <w:webHidden/>
              </w:rPr>
              <w:t>11</w:t>
            </w:r>
            <w:r w:rsidR="00B56C04">
              <w:rPr>
                <w:noProof/>
                <w:webHidden/>
              </w:rPr>
              <w:fldChar w:fldCharType="end"/>
            </w:r>
          </w:hyperlink>
        </w:p>
        <w:p w14:paraId="1B013954" w14:textId="6CE73463"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7" w:history="1">
            <w:r w:rsidR="00B56C04" w:rsidRPr="00A43413">
              <w:rPr>
                <w:rStyle w:val="Hipervnculo"/>
                <w:noProof/>
              </w:rPr>
              <w:t>2.4.2</w:t>
            </w:r>
            <w:r w:rsidR="00B56C04">
              <w:rPr>
                <w:rFonts w:eastAsiaTheme="minorEastAsia" w:cstheme="minorBidi"/>
                <w:noProof/>
                <w:sz w:val="22"/>
                <w:szCs w:val="22"/>
                <w:lang w:eastAsia="en-GB"/>
              </w:rPr>
              <w:tab/>
            </w:r>
            <w:r w:rsidR="00B56C04" w:rsidRPr="00A43413">
              <w:rPr>
                <w:rStyle w:val="Hipervnculo"/>
                <w:noProof/>
              </w:rPr>
              <w:t>Key files in a repository</w:t>
            </w:r>
            <w:r w:rsidR="00B56C04">
              <w:rPr>
                <w:noProof/>
                <w:webHidden/>
              </w:rPr>
              <w:tab/>
            </w:r>
            <w:r w:rsidR="00B56C04">
              <w:rPr>
                <w:noProof/>
                <w:webHidden/>
              </w:rPr>
              <w:fldChar w:fldCharType="begin"/>
            </w:r>
            <w:r w:rsidR="00B56C04">
              <w:rPr>
                <w:noProof/>
                <w:webHidden/>
              </w:rPr>
              <w:instrText xml:space="preserve"> PAGEREF _Toc114827557 \h </w:instrText>
            </w:r>
            <w:r w:rsidR="00B56C04">
              <w:rPr>
                <w:noProof/>
                <w:webHidden/>
              </w:rPr>
            </w:r>
            <w:r w:rsidR="00B56C04">
              <w:rPr>
                <w:noProof/>
                <w:webHidden/>
              </w:rPr>
              <w:fldChar w:fldCharType="separate"/>
            </w:r>
            <w:r w:rsidR="00DD44F2">
              <w:rPr>
                <w:noProof/>
                <w:webHidden/>
              </w:rPr>
              <w:t>12</w:t>
            </w:r>
            <w:r w:rsidR="00B56C04">
              <w:rPr>
                <w:noProof/>
                <w:webHidden/>
              </w:rPr>
              <w:fldChar w:fldCharType="end"/>
            </w:r>
          </w:hyperlink>
        </w:p>
        <w:p w14:paraId="1900FB2D" w14:textId="0FE66E96"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8" w:history="1">
            <w:r w:rsidR="00B56C04" w:rsidRPr="00A43413">
              <w:rPr>
                <w:rStyle w:val="Hipervnculo"/>
                <w:noProof/>
              </w:rPr>
              <w:t>2.4.3</w:t>
            </w:r>
            <w:r w:rsidR="00B56C04">
              <w:rPr>
                <w:rFonts w:eastAsiaTheme="minorEastAsia" w:cstheme="minorBidi"/>
                <w:noProof/>
                <w:sz w:val="22"/>
                <w:szCs w:val="22"/>
                <w:lang w:eastAsia="en-GB"/>
              </w:rPr>
              <w:tab/>
            </w:r>
            <w:r w:rsidR="00B56C04" w:rsidRPr="00A43413">
              <w:rPr>
                <w:rStyle w:val="Hipervnculo"/>
                <w:noProof/>
              </w:rPr>
              <w:t>Security and privacy in GitHub</w:t>
            </w:r>
            <w:r w:rsidR="00B56C04">
              <w:rPr>
                <w:noProof/>
                <w:webHidden/>
              </w:rPr>
              <w:tab/>
            </w:r>
            <w:r w:rsidR="00B56C04">
              <w:rPr>
                <w:noProof/>
                <w:webHidden/>
              </w:rPr>
              <w:fldChar w:fldCharType="begin"/>
            </w:r>
            <w:r w:rsidR="00B56C04">
              <w:rPr>
                <w:noProof/>
                <w:webHidden/>
              </w:rPr>
              <w:instrText xml:space="preserve"> PAGEREF _Toc114827558 \h </w:instrText>
            </w:r>
            <w:r w:rsidR="00B56C04">
              <w:rPr>
                <w:noProof/>
                <w:webHidden/>
              </w:rPr>
            </w:r>
            <w:r w:rsidR="00B56C04">
              <w:rPr>
                <w:noProof/>
                <w:webHidden/>
              </w:rPr>
              <w:fldChar w:fldCharType="separate"/>
            </w:r>
            <w:r w:rsidR="00DD44F2">
              <w:rPr>
                <w:noProof/>
                <w:webHidden/>
              </w:rPr>
              <w:t>13</w:t>
            </w:r>
            <w:r w:rsidR="00B56C04">
              <w:rPr>
                <w:noProof/>
                <w:webHidden/>
              </w:rPr>
              <w:fldChar w:fldCharType="end"/>
            </w:r>
          </w:hyperlink>
        </w:p>
        <w:p w14:paraId="55B0A58B" w14:textId="601C8C7C"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59" w:history="1">
            <w:r w:rsidR="00B56C04" w:rsidRPr="00A43413">
              <w:rPr>
                <w:rStyle w:val="Hipervnculo"/>
                <w:noProof/>
              </w:rPr>
              <w:t>2.4.4</w:t>
            </w:r>
            <w:r w:rsidR="00B56C04">
              <w:rPr>
                <w:rFonts w:eastAsiaTheme="minorEastAsia" w:cstheme="minorBidi"/>
                <w:noProof/>
                <w:sz w:val="22"/>
                <w:szCs w:val="22"/>
                <w:lang w:eastAsia="en-GB"/>
              </w:rPr>
              <w:tab/>
            </w:r>
            <w:r w:rsidR="00B56C04" w:rsidRPr="00A43413">
              <w:rPr>
                <w:rStyle w:val="Hipervnculo"/>
                <w:noProof/>
              </w:rPr>
              <w:t>Repository Licensing in GitHub</w:t>
            </w:r>
            <w:r w:rsidR="00B56C04">
              <w:rPr>
                <w:noProof/>
                <w:webHidden/>
              </w:rPr>
              <w:tab/>
            </w:r>
            <w:r w:rsidR="00B56C04">
              <w:rPr>
                <w:noProof/>
                <w:webHidden/>
              </w:rPr>
              <w:fldChar w:fldCharType="begin"/>
            </w:r>
            <w:r w:rsidR="00B56C04">
              <w:rPr>
                <w:noProof/>
                <w:webHidden/>
              </w:rPr>
              <w:instrText xml:space="preserve"> PAGEREF _Toc114827559 \h </w:instrText>
            </w:r>
            <w:r w:rsidR="00B56C04">
              <w:rPr>
                <w:noProof/>
                <w:webHidden/>
              </w:rPr>
            </w:r>
            <w:r w:rsidR="00B56C04">
              <w:rPr>
                <w:noProof/>
                <w:webHidden/>
              </w:rPr>
              <w:fldChar w:fldCharType="separate"/>
            </w:r>
            <w:r w:rsidR="00DD44F2">
              <w:rPr>
                <w:noProof/>
                <w:webHidden/>
              </w:rPr>
              <w:t>14</w:t>
            </w:r>
            <w:r w:rsidR="00B56C04">
              <w:rPr>
                <w:noProof/>
                <w:webHidden/>
              </w:rPr>
              <w:fldChar w:fldCharType="end"/>
            </w:r>
          </w:hyperlink>
        </w:p>
        <w:p w14:paraId="74CBA82C" w14:textId="1ECD6B77"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60" w:history="1">
            <w:r w:rsidR="00B56C04" w:rsidRPr="00A43413">
              <w:rPr>
                <w:rStyle w:val="Hipervnculo"/>
                <w:noProof/>
              </w:rPr>
              <w:t>2.4.5</w:t>
            </w:r>
            <w:r w:rsidR="00B56C04">
              <w:rPr>
                <w:rFonts w:eastAsiaTheme="minorEastAsia" w:cstheme="minorBidi"/>
                <w:noProof/>
                <w:sz w:val="22"/>
                <w:szCs w:val="22"/>
                <w:lang w:eastAsia="en-GB"/>
              </w:rPr>
              <w:tab/>
            </w:r>
            <w:r w:rsidR="00B56C04" w:rsidRPr="00A43413">
              <w:rPr>
                <w:rStyle w:val="Hipervnculo"/>
                <w:noProof/>
              </w:rPr>
              <w:t>GitHub-based project workflow</w:t>
            </w:r>
            <w:r w:rsidR="00B56C04">
              <w:rPr>
                <w:noProof/>
                <w:webHidden/>
              </w:rPr>
              <w:tab/>
            </w:r>
            <w:r w:rsidR="00B56C04">
              <w:rPr>
                <w:noProof/>
                <w:webHidden/>
              </w:rPr>
              <w:fldChar w:fldCharType="begin"/>
            </w:r>
            <w:r w:rsidR="00B56C04">
              <w:rPr>
                <w:noProof/>
                <w:webHidden/>
              </w:rPr>
              <w:instrText xml:space="preserve"> PAGEREF _Toc114827560 \h </w:instrText>
            </w:r>
            <w:r w:rsidR="00B56C04">
              <w:rPr>
                <w:noProof/>
                <w:webHidden/>
              </w:rPr>
            </w:r>
            <w:r w:rsidR="00B56C04">
              <w:rPr>
                <w:noProof/>
                <w:webHidden/>
              </w:rPr>
              <w:fldChar w:fldCharType="separate"/>
            </w:r>
            <w:r w:rsidR="00DD44F2">
              <w:rPr>
                <w:noProof/>
                <w:webHidden/>
              </w:rPr>
              <w:t>15</w:t>
            </w:r>
            <w:r w:rsidR="00B56C04">
              <w:rPr>
                <w:noProof/>
                <w:webHidden/>
              </w:rPr>
              <w:fldChar w:fldCharType="end"/>
            </w:r>
          </w:hyperlink>
        </w:p>
        <w:p w14:paraId="43FFA8A7" w14:textId="2C5DBDE8"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1" w:history="1">
            <w:r w:rsidR="00B56C04" w:rsidRPr="00A43413">
              <w:rPr>
                <w:rStyle w:val="Hipervnculo"/>
                <w:noProof/>
              </w:rPr>
              <w:t>3</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OpenAIRE</w:t>
            </w:r>
            <w:r w:rsidR="00B56C04">
              <w:rPr>
                <w:noProof/>
                <w:webHidden/>
              </w:rPr>
              <w:tab/>
            </w:r>
            <w:r w:rsidR="00B56C04">
              <w:rPr>
                <w:noProof/>
                <w:webHidden/>
              </w:rPr>
              <w:fldChar w:fldCharType="begin"/>
            </w:r>
            <w:r w:rsidR="00B56C04">
              <w:rPr>
                <w:noProof/>
                <w:webHidden/>
              </w:rPr>
              <w:instrText xml:space="preserve"> PAGEREF _Toc114827561 \h </w:instrText>
            </w:r>
            <w:r w:rsidR="00B56C04">
              <w:rPr>
                <w:noProof/>
                <w:webHidden/>
              </w:rPr>
            </w:r>
            <w:r w:rsidR="00B56C04">
              <w:rPr>
                <w:noProof/>
                <w:webHidden/>
              </w:rPr>
              <w:fldChar w:fldCharType="separate"/>
            </w:r>
            <w:r w:rsidR="00DD44F2">
              <w:rPr>
                <w:noProof/>
                <w:webHidden/>
              </w:rPr>
              <w:t>16</w:t>
            </w:r>
            <w:r w:rsidR="00B56C04">
              <w:rPr>
                <w:noProof/>
                <w:webHidden/>
              </w:rPr>
              <w:fldChar w:fldCharType="end"/>
            </w:r>
          </w:hyperlink>
        </w:p>
        <w:p w14:paraId="41F5F47F" w14:textId="17DD99FE" w:rsidR="00B56C04" w:rsidRDefault="00FD4E2C">
          <w:pPr>
            <w:pStyle w:val="TDC2"/>
            <w:tabs>
              <w:tab w:val="left" w:pos="960"/>
              <w:tab w:val="right" w:leader="dot" w:pos="9056"/>
            </w:tabs>
            <w:rPr>
              <w:rFonts w:eastAsiaTheme="minorEastAsia" w:cstheme="minorBidi"/>
              <w:b w:val="0"/>
              <w:bCs w:val="0"/>
              <w:noProof/>
              <w:lang w:eastAsia="en-GB"/>
            </w:rPr>
          </w:pPr>
          <w:hyperlink w:anchor="_Toc114827562" w:history="1">
            <w:r w:rsidR="00B56C04" w:rsidRPr="00A43413">
              <w:rPr>
                <w:rStyle w:val="Hipervnculo"/>
                <w:noProof/>
              </w:rPr>
              <w:t>3.1</w:t>
            </w:r>
            <w:r w:rsidR="00B56C04">
              <w:rPr>
                <w:rFonts w:eastAsiaTheme="minorEastAsia" w:cstheme="minorBidi"/>
                <w:b w:val="0"/>
                <w:bCs w:val="0"/>
                <w:noProof/>
                <w:lang w:eastAsia="en-GB"/>
              </w:rPr>
              <w:tab/>
            </w:r>
            <w:r w:rsidR="00B56C04" w:rsidRPr="00A43413">
              <w:rPr>
                <w:rStyle w:val="Hipervnculo"/>
                <w:noProof/>
              </w:rPr>
              <w:t>Zenodo</w:t>
            </w:r>
            <w:r w:rsidR="00B56C04">
              <w:rPr>
                <w:noProof/>
                <w:webHidden/>
              </w:rPr>
              <w:tab/>
            </w:r>
            <w:r w:rsidR="00B56C04">
              <w:rPr>
                <w:noProof/>
                <w:webHidden/>
              </w:rPr>
              <w:fldChar w:fldCharType="begin"/>
            </w:r>
            <w:r w:rsidR="00B56C04">
              <w:rPr>
                <w:noProof/>
                <w:webHidden/>
              </w:rPr>
              <w:instrText xml:space="preserve"> PAGEREF _Toc114827562 \h </w:instrText>
            </w:r>
            <w:r w:rsidR="00B56C04">
              <w:rPr>
                <w:noProof/>
                <w:webHidden/>
              </w:rPr>
            </w:r>
            <w:r w:rsidR="00B56C04">
              <w:rPr>
                <w:noProof/>
                <w:webHidden/>
              </w:rPr>
              <w:fldChar w:fldCharType="separate"/>
            </w:r>
            <w:r w:rsidR="00DD44F2">
              <w:rPr>
                <w:noProof/>
                <w:webHidden/>
              </w:rPr>
              <w:t>17</w:t>
            </w:r>
            <w:r w:rsidR="00B56C04">
              <w:rPr>
                <w:noProof/>
                <w:webHidden/>
              </w:rPr>
              <w:fldChar w:fldCharType="end"/>
            </w:r>
          </w:hyperlink>
        </w:p>
        <w:p w14:paraId="13B18036" w14:textId="0350917F" w:rsidR="00B56C04" w:rsidRDefault="00FD4E2C">
          <w:pPr>
            <w:pStyle w:val="TDC2"/>
            <w:tabs>
              <w:tab w:val="left" w:pos="960"/>
              <w:tab w:val="right" w:leader="dot" w:pos="9056"/>
            </w:tabs>
            <w:rPr>
              <w:rFonts w:eastAsiaTheme="minorEastAsia" w:cstheme="minorBidi"/>
              <w:b w:val="0"/>
              <w:bCs w:val="0"/>
              <w:noProof/>
              <w:lang w:eastAsia="en-GB"/>
            </w:rPr>
          </w:pPr>
          <w:hyperlink w:anchor="_Toc114827563" w:history="1">
            <w:r w:rsidR="00B56C04" w:rsidRPr="00A43413">
              <w:rPr>
                <w:rStyle w:val="Hipervnculo"/>
                <w:noProof/>
              </w:rPr>
              <w:t>3.2</w:t>
            </w:r>
            <w:r w:rsidR="00B56C04">
              <w:rPr>
                <w:rFonts w:eastAsiaTheme="minorEastAsia" w:cstheme="minorBidi"/>
                <w:b w:val="0"/>
                <w:bCs w:val="0"/>
                <w:noProof/>
                <w:lang w:eastAsia="en-GB"/>
              </w:rPr>
              <w:tab/>
            </w:r>
            <w:r w:rsidR="00B56C04" w:rsidRPr="00A43413">
              <w:rPr>
                <w:rStyle w:val="Hipervnculo"/>
                <w:noProof/>
              </w:rPr>
              <w:t>Zenodo Fair Principles</w:t>
            </w:r>
            <w:r w:rsidR="00B56C04">
              <w:rPr>
                <w:noProof/>
                <w:webHidden/>
              </w:rPr>
              <w:tab/>
            </w:r>
            <w:r w:rsidR="00B56C04">
              <w:rPr>
                <w:noProof/>
                <w:webHidden/>
              </w:rPr>
              <w:fldChar w:fldCharType="begin"/>
            </w:r>
            <w:r w:rsidR="00B56C04">
              <w:rPr>
                <w:noProof/>
                <w:webHidden/>
              </w:rPr>
              <w:instrText xml:space="preserve"> PAGEREF _Toc114827563 \h </w:instrText>
            </w:r>
            <w:r w:rsidR="00B56C04">
              <w:rPr>
                <w:noProof/>
                <w:webHidden/>
              </w:rPr>
            </w:r>
            <w:r w:rsidR="00B56C04">
              <w:rPr>
                <w:noProof/>
                <w:webHidden/>
              </w:rPr>
              <w:fldChar w:fldCharType="separate"/>
            </w:r>
            <w:r w:rsidR="00DD44F2">
              <w:rPr>
                <w:noProof/>
                <w:webHidden/>
              </w:rPr>
              <w:t>18</w:t>
            </w:r>
            <w:r w:rsidR="00B56C04">
              <w:rPr>
                <w:noProof/>
                <w:webHidden/>
              </w:rPr>
              <w:fldChar w:fldCharType="end"/>
            </w:r>
          </w:hyperlink>
        </w:p>
        <w:p w14:paraId="1B904374" w14:textId="6E0CF41B" w:rsidR="00B56C04" w:rsidRDefault="00FD4E2C">
          <w:pPr>
            <w:pStyle w:val="TDC2"/>
            <w:tabs>
              <w:tab w:val="left" w:pos="960"/>
              <w:tab w:val="right" w:leader="dot" w:pos="9056"/>
            </w:tabs>
            <w:rPr>
              <w:rFonts w:eastAsiaTheme="minorEastAsia" w:cstheme="minorBidi"/>
              <w:b w:val="0"/>
              <w:bCs w:val="0"/>
              <w:noProof/>
              <w:lang w:eastAsia="en-GB"/>
            </w:rPr>
          </w:pPr>
          <w:hyperlink w:anchor="_Toc114827564" w:history="1">
            <w:r w:rsidR="00B56C04" w:rsidRPr="00A43413">
              <w:rPr>
                <w:rStyle w:val="Hipervnculo"/>
                <w:noProof/>
              </w:rPr>
              <w:t>3.3</w:t>
            </w:r>
            <w:r w:rsidR="00B56C04">
              <w:rPr>
                <w:rFonts w:eastAsiaTheme="minorEastAsia" w:cstheme="minorBidi"/>
                <w:b w:val="0"/>
                <w:bCs w:val="0"/>
                <w:noProof/>
                <w:lang w:eastAsia="en-GB"/>
              </w:rPr>
              <w:tab/>
            </w:r>
            <w:r w:rsidR="00B56C04" w:rsidRPr="00A43413">
              <w:rPr>
                <w:rStyle w:val="Hipervnculo"/>
                <w:noProof/>
              </w:rPr>
              <w:t>Zenodo interaction with GitHub</w:t>
            </w:r>
            <w:r w:rsidR="00B56C04">
              <w:rPr>
                <w:noProof/>
                <w:webHidden/>
              </w:rPr>
              <w:tab/>
            </w:r>
            <w:r w:rsidR="00B56C04">
              <w:rPr>
                <w:noProof/>
                <w:webHidden/>
              </w:rPr>
              <w:fldChar w:fldCharType="begin"/>
            </w:r>
            <w:r w:rsidR="00B56C04">
              <w:rPr>
                <w:noProof/>
                <w:webHidden/>
              </w:rPr>
              <w:instrText xml:space="preserve"> PAGEREF _Toc114827564 \h </w:instrText>
            </w:r>
            <w:r w:rsidR="00B56C04">
              <w:rPr>
                <w:noProof/>
                <w:webHidden/>
              </w:rPr>
            </w:r>
            <w:r w:rsidR="00B56C04">
              <w:rPr>
                <w:noProof/>
                <w:webHidden/>
              </w:rPr>
              <w:fldChar w:fldCharType="separate"/>
            </w:r>
            <w:r w:rsidR="00DD44F2">
              <w:rPr>
                <w:noProof/>
                <w:webHidden/>
              </w:rPr>
              <w:t>19</w:t>
            </w:r>
            <w:r w:rsidR="00B56C04">
              <w:rPr>
                <w:noProof/>
                <w:webHidden/>
              </w:rPr>
              <w:fldChar w:fldCharType="end"/>
            </w:r>
          </w:hyperlink>
        </w:p>
        <w:p w14:paraId="08787696" w14:textId="7A9E68B2" w:rsidR="00B56C04" w:rsidRDefault="00FD4E2C">
          <w:pPr>
            <w:pStyle w:val="TDC2"/>
            <w:tabs>
              <w:tab w:val="left" w:pos="960"/>
              <w:tab w:val="right" w:leader="dot" w:pos="9056"/>
            </w:tabs>
            <w:rPr>
              <w:rFonts w:eastAsiaTheme="minorEastAsia" w:cstheme="minorBidi"/>
              <w:b w:val="0"/>
              <w:bCs w:val="0"/>
              <w:noProof/>
              <w:lang w:eastAsia="en-GB"/>
            </w:rPr>
          </w:pPr>
          <w:hyperlink w:anchor="_Toc114827565" w:history="1">
            <w:r w:rsidR="00B56C04" w:rsidRPr="00A43413">
              <w:rPr>
                <w:rStyle w:val="Hipervnculo"/>
                <w:noProof/>
              </w:rPr>
              <w:t>3.4</w:t>
            </w:r>
            <w:r w:rsidR="00B56C04">
              <w:rPr>
                <w:rFonts w:eastAsiaTheme="minorEastAsia" w:cstheme="minorBidi"/>
                <w:b w:val="0"/>
                <w:bCs w:val="0"/>
                <w:noProof/>
                <w:lang w:eastAsia="en-GB"/>
              </w:rPr>
              <w:tab/>
            </w:r>
            <w:r w:rsidR="00B56C04" w:rsidRPr="00A43413">
              <w:rPr>
                <w:rStyle w:val="Hipervnculo"/>
                <w:noProof/>
              </w:rPr>
              <w:t>Other OpenAIRE Services</w:t>
            </w:r>
            <w:r w:rsidR="00B56C04">
              <w:rPr>
                <w:noProof/>
                <w:webHidden/>
              </w:rPr>
              <w:tab/>
            </w:r>
            <w:r w:rsidR="00B56C04">
              <w:rPr>
                <w:noProof/>
                <w:webHidden/>
              </w:rPr>
              <w:fldChar w:fldCharType="begin"/>
            </w:r>
            <w:r w:rsidR="00B56C04">
              <w:rPr>
                <w:noProof/>
                <w:webHidden/>
              </w:rPr>
              <w:instrText xml:space="preserve"> PAGEREF _Toc114827565 \h </w:instrText>
            </w:r>
            <w:r w:rsidR="00B56C04">
              <w:rPr>
                <w:noProof/>
                <w:webHidden/>
              </w:rPr>
            </w:r>
            <w:r w:rsidR="00B56C04">
              <w:rPr>
                <w:noProof/>
                <w:webHidden/>
              </w:rPr>
              <w:fldChar w:fldCharType="separate"/>
            </w:r>
            <w:r w:rsidR="00DD44F2">
              <w:rPr>
                <w:noProof/>
                <w:webHidden/>
              </w:rPr>
              <w:t>23</w:t>
            </w:r>
            <w:r w:rsidR="00B56C04">
              <w:rPr>
                <w:noProof/>
                <w:webHidden/>
              </w:rPr>
              <w:fldChar w:fldCharType="end"/>
            </w:r>
          </w:hyperlink>
        </w:p>
        <w:p w14:paraId="106A09E0" w14:textId="2C0DFF7F"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6" w:history="1">
            <w:r w:rsidR="00B56C04" w:rsidRPr="00A43413">
              <w:rPr>
                <w:rStyle w:val="Hipervnculo"/>
                <w:noProof/>
              </w:rPr>
              <w:t>4</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Conclusions</w:t>
            </w:r>
            <w:r w:rsidR="00B56C04">
              <w:rPr>
                <w:noProof/>
                <w:webHidden/>
              </w:rPr>
              <w:tab/>
            </w:r>
            <w:r w:rsidR="00B56C04">
              <w:rPr>
                <w:noProof/>
                <w:webHidden/>
              </w:rPr>
              <w:fldChar w:fldCharType="begin"/>
            </w:r>
            <w:r w:rsidR="00B56C04">
              <w:rPr>
                <w:noProof/>
                <w:webHidden/>
              </w:rPr>
              <w:instrText xml:space="preserve"> PAGEREF _Toc114827566 \h </w:instrText>
            </w:r>
            <w:r w:rsidR="00B56C04">
              <w:rPr>
                <w:noProof/>
                <w:webHidden/>
              </w:rPr>
            </w:r>
            <w:r w:rsidR="00B56C04">
              <w:rPr>
                <w:noProof/>
                <w:webHidden/>
              </w:rPr>
              <w:fldChar w:fldCharType="separate"/>
            </w:r>
            <w:r w:rsidR="00DD44F2">
              <w:rPr>
                <w:noProof/>
                <w:webHidden/>
              </w:rPr>
              <w:t>24</w:t>
            </w:r>
            <w:r w:rsidR="00B56C04">
              <w:rPr>
                <w:noProof/>
                <w:webHidden/>
              </w:rPr>
              <w:fldChar w:fldCharType="end"/>
            </w:r>
          </w:hyperlink>
        </w:p>
        <w:p w14:paraId="4F097E63" w14:textId="5C5F3428" w:rsidR="00B56C04" w:rsidRDefault="00FD4E2C">
          <w:pPr>
            <w:pStyle w:val="TDC2"/>
            <w:tabs>
              <w:tab w:val="left" w:pos="960"/>
              <w:tab w:val="right" w:leader="dot" w:pos="9056"/>
            </w:tabs>
            <w:rPr>
              <w:rFonts w:eastAsiaTheme="minorEastAsia" w:cstheme="minorBidi"/>
              <w:b w:val="0"/>
              <w:bCs w:val="0"/>
              <w:noProof/>
              <w:lang w:eastAsia="en-GB"/>
            </w:rPr>
          </w:pPr>
          <w:hyperlink w:anchor="_Toc114827567" w:history="1">
            <w:r w:rsidR="00B56C04" w:rsidRPr="00A43413">
              <w:rPr>
                <w:rStyle w:val="Hipervnculo"/>
                <w:noProof/>
              </w:rPr>
              <w:t>4.1</w:t>
            </w:r>
            <w:r w:rsidR="00B56C04">
              <w:rPr>
                <w:rFonts w:eastAsiaTheme="minorEastAsia" w:cstheme="minorBidi"/>
                <w:b w:val="0"/>
                <w:bCs w:val="0"/>
                <w:noProof/>
                <w:lang w:eastAsia="en-GB"/>
              </w:rPr>
              <w:tab/>
            </w:r>
            <w:r w:rsidR="00B56C04" w:rsidRPr="00A43413">
              <w:rPr>
                <w:rStyle w:val="Hipervnculo"/>
                <w:noProof/>
              </w:rPr>
              <w:t>Advantages</w:t>
            </w:r>
            <w:r w:rsidR="00B56C04">
              <w:rPr>
                <w:noProof/>
                <w:webHidden/>
              </w:rPr>
              <w:tab/>
            </w:r>
            <w:r w:rsidR="00B56C04">
              <w:rPr>
                <w:noProof/>
                <w:webHidden/>
              </w:rPr>
              <w:fldChar w:fldCharType="begin"/>
            </w:r>
            <w:r w:rsidR="00B56C04">
              <w:rPr>
                <w:noProof/>
                <w:webHidden/>
              </w:rPr>
              <w:instrText xml:space="preserve"> PAGEREF _Toc114827567 \h </w:instrText>
            </w:r>
            <w:r w:rsidR="00B56C04">
              <w:rPr>
                <w:noProof/>
                <w:webHidden/>
              </w:rPr>
            </w:r>
            <w:r w:rsidR="00B56C04">
              <w:rPr>
                <w:noProof/>
                <w:webHidden/>
              </w:rPr>
              <w:fldChar w:fldCharType="separate"/>
            </w:r>
            <w:r w:rsidR="00DD44F2">
              <w:rPr>
                <w:noProof/>
                <w:webHidden/>
              </w:rPr>
              <w:t>24</w:t>
            </w:r>
            <w:r w:rsidR="00B56C04">
              <w:rPr>
                <w:noProof/>
                <w:webHidden/>
              </w:rPr>
              <w:fldChar w:fldCharType="end"/>
            </w:r>
          </w:hyperlink>
        </w:p>
        <w:p w14:paraId="3A4275A8" w14:textId="5CDECF60" w:rsidR="00B56C04" w:rsidRDefault="00FD4E2C">
          <w:pPr>
            <w:pStyle w:val="TDC2"/>
            <w:tabs>
              <w:tab w:val="left" w:pos="960"/>
              <w:tab w:val="right" w:leader="dot" w:pos="9056"/>
            </w:tabs>
            <w:rPr>
              <w:rFonts w:eastAsiaTheme="minorEastAsia" w:cstheme="minorBidi"/>
              <w:b w:val="0"/>
              <w:bCs w:val="0"/>
              <w:noProof/>
              <w:lang w:eastAsia="en-GB"/>
            </w:rPr>
          </w:pPr>
          <w:hyperlink w:anchor="_Toc114827568" w:history="1">
            <w:r w:rsidR="00B56C04" w:rsidRPr="00A43413">
              <w:rPr>
                <w:rStyle w:val="Hipervnculo"/>
                <w:noProof/>
              </w:rPr>
              <w:t>4.2</w:t>
            </w:r>
            <w:r w:rsidR="00B56C04">
              <w:rPr>
                <w:rFonts w:eastAsiaTheme="minorEastAsia" w:cstheme="minorBidi"/>
                <w:b w:val="0"/>
                <w:bCs w:val="0"/>
                <w:noProof/>
                <w:lang w:eastAsia="en-GB"/>
              </w:rPr>
              <w:tab/>
            </w:r>
            <w:r w:rsidR="00B56C04" w:rsidRPr="00A43413">
              <w:rPr>
                <w:rStyle w:val="Hipervnculo"/>
                <w:noProof/>
              </w:rPr>
              <w:t>Disadvantages</w:t>
            </w:r>
            <w:r w:rsidR="00B56C04">
              <w:rPr>
                <w:noProof/>
                <w:webHidden/>
              </w:rPr>
              <w:tab/>
            </w:r>
            <w:r w:rsidR="00B56C04">
              <w:rPr>
                <w:noProof/>
                <w:webHidden/>
              </w:rPr>
              <w:fldChar w:fldCharType="begin"/>
            </w:r>
            <w:r w:rsidR="00B56C04">
              <w:rPr>
                <w:noProof/>
                <w:webHidden/>
              </w:rPr>
              <w:instrText xml:space="preserve"> PAGEREF _Toc114827568 \h </w:instrText>
            </w:r>
            <w:r w:rsidR="00B56C04">
              <w:rPr>
                <w:noProof/>
                <w:webHidden/>
              </w:rPr>
            </w:r>
            <w:r w:rsidR="00B56C04">
              <w:rPr>
                <w:noProof/>
                <w:webHidden/>
              </w:rPr>
              <w:fldChar w:fldCharType="separate"/>
            </w:r>
            <w:r w:rsidR="00DD44F2">
              <w:rPr>
                <w:noProof/>
                <w:webHidden/>
              </w:rPr>
              <w:t>24</w:t>
            </w:r>
            <w:r w:rsidR="00B56C04">
              <w:rPr>
                <w:noProof/>
                <w:webHidden/>
              </w:rPr>
              <w:fldChar w:fldCharType="end"/>
            </w:r>
          </w:hyperlink>
        </w:p>
        <w:p w14:paraId="22A871C5" w14:textId="5C33D492" w:rsidR="00B56C04" w:rsidRDefault="00FD4E2C">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9" w:history="1">
            <w:r w:rsidR="00B56C04" w:rsidRPr="00A43413">
              <w:rPr>
                <w:rStyle w:val="Hipervnculo"/>
                <w:noProof/>
              </w:rPr>
              <w:t>5</w:t>
            </w:r>
            <w:r w:rsidR="00B56C04">
              <w:rPr>
                <w:rFonts w:eastAsiaTheme="minorEastAsia" w:cstheme="minorBidi"/>
                <w:b w:val="0"/>
                <w:bCs w:val="0"/>
                <w:i w:val="0"/>
                <w:iCs w:val="0"/>
                <w:noProof/>
                <w:color w:val="auto"/>
                <w:sz w:val="22"/>
                <w:szCs w:val="22"/>
                <w:lang w:eastAsia="en-GB"/>
              </w:rPr>
              <w:tab/>
            </w:r>
            <w:r w:rsidR="00B56C04" w:rsidRPr="00A43413">
              <w:rPr>
                <w:rStyle w:val="Hipervnculo"/>
                <w:noProof/>
              </w:rPr>
              <w:t>Annexes</w:t>
            </w:r>
            <w:r w:rsidR="00B56C04">
              <w:rPr>
                <w:noProof/>
                <w:webHidden/>
              </w:rPr>
              <w:tab/>
            </w:r>
            <w:r w:rsidR="00B56C04">
              <w:rPr>
                <w:noProof/>
                <w:webHidden/>
              </w:rPr>
              <w:fldChar w:fldCharType="begin"/>
            </w:r>
            <w:r w:rsidR="00B56C04">
              <w:rPr>
                <w:noProof/>
                <w:webHidden/>
              </w:rPr>
              <w:instrText xml:space="preserve"> PAGEREF _Toc114827569 \h </w:instrText>
            </w:r>
            <w:r w:rsidR="00B56C04">
              <w:rPr>
                <w:noProof/>
                <w:webHidden/>
              </w:rPr>
            </w:r>
            <w:r w:rsidR="00B56C04">
              <w:rPr>
                <w:noProof/>
                <w:webHidden/>
              </w:rPr>
              <w:fldChar w:fldCharType="separate"/>
            </w:r>
            <w:r w:rsidR="00DD44F2">
              <w:rPr>
                <w:noProof/>
                <w:webHidden/>
              </w:rPr>
              <w:t>25</w:t>
            </w:r>
            <w:r w:rsidR="00B56C04">
              <w:rPr>
                <w:noProof/>
                <w:webHidden/>
              </w:rPr>
              <w:fldChar w:fldCharType="end"/>
            </w:r>
          </w:hyperlink>
        </w:p>
        <w:p w14:paraId="33214DD6" w14:textId="740D7EDB" w:rsidR="00B56C04" w:rsidRDefault="00FD4E2C">
          <w:pPr>
            <w:pStyle w:val="TDC2"/>
            <w:tabs>
              <w:tab w:val="left" w:pos="960"/>
              <w:tab w:val="right" w:leader="dot" w:pos="9056"/>
            </w:tabs>
            <w:rPr>
              <w:rFonts w:eastAsiaTheme="minorEastAsia" w:cstheme="minorBidi"/>
              <w:b w:val="0"/>
              <w:bCs w:val="0"/>
              <w:noProof/>
              <w:lang w:eastAsia="en-GB"/>
            </w:rPr>
          </w:pPr>
          <w:hyperlink w:anchor="_Toc114827570" w:history="1">
            <w:r w:rsidR="00B56C04" w:rsidRPr="00A43413">
              <w:rPr>
                <w:rStyle w:val="Hipervnculo"/>
                <w:noProof/>
              </w:rPr>
              <w:t>5.1</w:t>
            </w:r>
            <w:r w:rsidR="00B56C04">
              <w:rPr>
                <w:rFonts w:eastAsiaTheme="minorEastAsia" w:cstheme="minorBidi"/>
                <w:b w:val="0"/>
                <w:bCs w:val="0"/>
                <w:noProof/>
                <w:lang w:eastAsia="en-GB"/>
              </w:rPr>
              <w:tab/>
            </w:r>
            <w:r w:rsidR="00B56C04" w:rsidRPr="00A43413">
              <w:rPr>
                <w:rStyle w:val="Hipervnculo"/>
                <w:noProof/>
              </w:rPr>
              <w:t>Annex I: Version Corntrol System platforms comparation – 2022</w:t>
            </w:r>
            <w:r w:rsidR="00B56C04">
              <w:rPr>
                <w:noProof/>
                <w:webHidden/>
              </w:rPr>
              <w:tab/>
            </w:r>
            <w:r w:rsidR="00B56C04">
              <w:rPr>
                <w:noProof/>
                <w:webHidden/>
              </w:rPr>
              <w:fldChar w:fldCharType="begin"/>
            </w:r>
            <w:r w:rsidR="00B56C04">
              <w:rPr>
                <w:noProof/>
                <w:webHidden/>
              </w:rPr>
              <w:instrText xml:space="preserve"> PAGEREF _Toc114827570 \h </w:instrText>
            </w:r>
            <w:r w:rsidR="00B56C04">
              <w:rPr>
                <w:noProof/>
                <w:webHidden/>
              </w:rPr>
            </w:r>
            <w:r w:rsidR="00B56C04">
              <w:rPr>
                <w:noProof/>
                <w:webHidden/>
              </w:rPr>
              <w:fldChar w:fldCharType="separate"/>
            </w:r>
            <w:r w:rsidR="00DD44F2">
              <w:rPr>
                <w:noProof/>
                <w:webHidden/>
              </w:rPr>
              <w:t>25</w:t>
            </w:r>
            <w:r w:rsidR="00B56C04">
              <w:rPr>
                <w:noProof/>
                <w:webHidden/>
              </w:rPr>
              <w:fldChar w:fldCharType="end"/>
            </w:r>
          </w:hyperlink>
        </w:p>
        <w:p w14:paraId="1FB3D838" w14:textId="5A11D806"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1" w:history="1">
            <w:r w:rsidR="00B56C04" w:rsidRPr="00A43413">
              <w:rPr>
                <w:rStyle w:val="Hipervnculo"/>
                <w:noProof/>
              </w:rPr>
              <w:t>5.1.1</w:t>
            </w:r>
            <w:r w:rsidR="00B56C04">
              <w:rPr>
                <w:rFonts w:eastAsiaTheme="minorEastAsia" w:cstheme="minorBidi"/>
                <w:noProof/>
                <w:sz w:val="22"/>
                <w:szCs w:val="22"/>
                <w:lang w:eastAsia="en-GB"/>
              </w:rPr>
              <w:tab/>
            </w:r>
            <w:r w:rsidR="00B56C04" w:rsidRPr="00A43413">
              <w:rPr>
                <w:rStyle w:val="Hipervnculo"/>
                <w:noProof/>
              </w:rPr>
              <w:t>Main features comparative</w:t>
            </w:r>
            <w:r w:rsidR="00B56C04">
              <w:rPr>
                <w:noProof/>
                <w:webHidden/>
              </w:rPr>
              <w:tab/>
            </w:r>
            <w:r w:rsidR="00B56C04">
              <w:rPr>
                <w:noProof/>
                <w:webHidden/>
              </w:rPr>
              <w:fldChar w:fldCharType="begin"/>
            </w:r>
            <w:r w:rsidR="00B56C04">
              <w:rPr>
                <w:noProof/>
                <w:webHidden/>
              </w:rPr>
              <w:instrText xml:space="preserve"> PAGEREF _Toc114827571 \h </w:instrText>
            </w:r>
            <w:r w:rsidR="00B56C04">
              <w:rPr>
                <w:noProof/>
                <w:webHidden/>
              </w:rPr>
            </w:r>
            <w:r w:rsidR="00B56C04">
              <w:rPr>
                <w:noProof/>
                <w:webHidden/>
              </w:rPr>
              <w:fldChar w:fldCharType="separate"/>
            </w:r>
            <w:r w:rsidR="00DD44F2">
              <w:rPr>
                <w:noProof/>
                <w:webHidden/>
              </w:rPr>
              <w:t>25</w:t>
            </w:r>
            <w:r w:rsidR="00B56C04">
              <w:rPr>
                <w:noProof/>
                <w:webHidden/>
              </w:rPr>
              <w:fldChar w:fldCharType="end"/>
            </w:r>
          </w:hyperlink>
        </w:p>
        <w:p w14:paraId="517AAF24" w14:textId="0665C539"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2" w:history="1">
            <w:r w:rsidR="00B56C04" w:rsidRPr="00A43413">
              <w:rPr>
                <w:rStyle w:val="Hipervnculo"/>
                <w:noProof/>
              </w:rPr>
              <w:t>5.1.2</w:t>
            </w:r>
            <w:r w:rsidR="00B56C04">
              <w:rPr>
                <w:rFonts w:eastAsiaTheme="minorEastAsia" w:cstheme="minorBidi"/>
                <w:noProof/>
                <w:sz w:val="22"/>
                <w:szCs w:val="22"/>
                <w:lang w:eastAsia="en-GB"/>
              </w:rPr>
              <w:tab/>
            </w:r>
            <w:r w:rsidR="00B56C04" w:rsidRPr="00A43413">
              <w:rPr>
                <w:rStyle w:val="Hipervnculo"/>
                <w:noProof/>
              </w:rPr>
              <w:t>Pricing scheme</w:t>
            </w:r>
            <w:r w:rsidR="00B56C04">
              <w:rPr>
                <w:noProof/>
                <w:webHidden/>
              </w:rPr>
              <w:tab/>
            </w:r>
            <w:r w:rsidR="00B56C04">
              <w:rPr>
                <w:noProof/>
                <w:webHidden/>
              </w:rPr>
              <w:fldChar w:fldCharType="begin"/>
            </w:r>
            <w:r w:rsidR="00B56C04">
              <w:rPr>
                <w:noProof/>
                <w:webHidden/>
              </w:rPr>
              <w:instrText xml:space="preserve"> PAGEREF _Toc114827572 \h </w:instrText>
            </w:r>
            <w:r w:rsidR="00B56C04">
              <w:rPr>
                <w:noProof/>
                <w:webHidden/>
              </w:rPr>
            </w:r>
            <w:r w:rsidR="00B56C04">
              <w:rPr>
                <w:noProof/>
                <w:webHidden/>
              </w:rPr>
              <w:fldChar w:fldCharType="separate"/>
            </w:r>
            <w:r w:rsidR="00DD44F2">
              <w:rPr>
                <w:noProof/>
                <w:webHidden/>
              </w:rPr>
              <w:t>26</w:t>
            </w:r>
            <w:r w:rsidR="00B56C04">
              <w:rPr>
                <w:noProof/>
                <w:webHidden/>
              </w:rPr>
              <w:fldChar w:fldCharType="end"/>
            </w:r>
          </w:hyperlink>
        </w:p>
        <w:p w14:paraId="6A9DC6E7" w14:textId="3EE77243" w:rsidR="00B56C04" w:rsidRDefault="00FD4E2C">
          <w:pPr>
            <w:pStyle w:val="TDC3"/>
            <w:tabs>
              <w:tab w:val="left" w:pos="1200"/>
              <w:tab w:val="right" w:leader="dot" w:pos="9056"/>
            </w:tabs>
            <w:rPr>
              <w:rFonts w:eastAsiaTheme="minorEastAsia" w:cstheme="minorBidi"/>
              <w:noProof/>
              <w:sz w:val="22"/>
              <w:szCs w:val="22"/>
              <w:lang w:eastAsia="en-GB"/>
            </w:rPr>
          </w:pPr>
          <w:hyperlink w:anchor="_Toc114827573" w:history="1">
            <w:r w:rsidR="00B56C04" w:rsidRPr="00A43413">
              <w:rPr>
                <w:rStyle w:val="Hipervnculo"/>
                <w:noProof/>
              </w:rPr>
              <w:t>5.1.3</w:t>
            </w:r>
            <w:r w:rsidR="00B56C04">
              <w:rPr>
                <w:rFonts w:eastAsiaTheme="minorEastAsia" w:cstheme="minorBidi"/>
                <w:noProof/>
                <w:sz w:val="22"/>
                <w:szCs w:val="22"/>
                <w:lang w:eastAsia="en-GB"/>
              </w:rPr>
              <w:tab/>
            </w:r>
            <w:r w:rsidR="00B56C04" w:rsidRPr="00A43413">
              <w:rPr>
                <w:rStyle w:val="Hipervnculo"/>
                <w:noProof/>
              </w:rPr>
              <w:t>Popularity</w:t>
            </w:r>
            <w:r w:rsidR="00B56C04">
              <w:rPr>
                <w:noProof/>
                <w:webHidden/>
              </w:rPr>
              <w:tab/>
            </w:r>
            <w:r w:rsidR="00B56C04">
              <w:rPr>
                <w:noProof/>
                <w:webHidden/>
              </w:rPr>
              <w:fldChar w:fldCharType="begin"/>
            </w:r>
            <w:r w:rsidR="00B56C04">
              <w:rPr>
                <w:noProof/>
                <w:webHidden/>
              </w:rPr>
              <w:instrText xml:space="preserve"> PAGEREF _Toc114827573 \h </w:instrText>
            </w:r>
            <w:r w:rsidR="00B56C04">
              <w:rPr>
                <w:noProof/>
                <w:webHidden/>
              </w:rPr>
            </w:r>
            <w:r w:rsidR="00B56C04">
              <w:rPr>
                <w:noProof/>
                <w:webHidden/>
              </w:rPr>
              <w:fldChar w:fldCharType="separate"/>
            </w:r>
            <w:r w:rsidR="00DD44F2">
              <w:rPr>
                <w:noProof/>
                <w:webHidden/>
              </w:rPr>
              <w:t>26</w:t>
            </w:r>
            <w:r w:rsidR="00B56C04">
              <w:rPr>
                <w:noProof/>
                <w:webHidden/>
              </w:rPr>
              <w:fldChar w:fldCharType="end"/>
            </w:r>
          </w:hyperlink>
        </w:p>
        <w:p w14:paraId="41E4690E" w14:textId="26396DC0" w:rsidR="00B56C04" w:rsidRDefault="00FD4E2C">
          <w:pPr>
            <w:pStyle w:val="TDC2"/>
            <w:tabs>
              <w:tab w:val="left" w:pos="960"/>
              <w:tab w:val="right" w:leader="dot" w:pos="9056"/>
            </w:tabs>
            <w:rPr>
              <w:rFonts w:eastAsiaTheme="minorEastAsia" w:cstheme="minorBidi"/>
              <w:b w:val="0"/>
              <w:bCs w:val="0"/>
              <w:noProof/>
              <w:lang w:eastAsia="en-GB"/>
            </w:rPr>
          </w:pPr>
          <w:hyperlink w:anchor="_Toc114827574" w:history="1">
            <w:r w:rsidR="00B56C04" w:rsidRPr="00A43413">
              <w:rPr>
                <w:rStyle w:val="Hipervnculo"/>
                <w:noProof/>
              </w:rPr>
              <w:t>5.2</w:t>
            </w:r>
            <w:r w:rsidR="00B56C04">
              <w:rPr>
                <w:rFonts w:eastAsiaTheme="minorEastAsia" w:cstheme="minorBidi"/>
                <w:b w:val="0"/>
                <w:bCs w:val="0"/>
                <w:noProof/>
                <w:lang w:eastAsia="en-GB"/>
              </w:rPr>
              <w:tab/>
            </w:r>
            <w:r w:rsidR="00B56C04" w:rsidRPr="00A43413">
              <w:rPr>
                <w:rStyle w:val="Hipervnculo"/>
                <w:noProof/>
              </w:rPr>
              <w:t>Annex II: Licensing</w:t>
            </w:r>
            <w:r w:rsidR="00B56C04">
              <w:rPr>
                <w:noProof/>
                <w:webHidden/>
              </w:rPr>
              <w:tab/>
            </w:r>
            <w:r w:rsidR="00B56C04">
              <w:rPr>
                <w:noProof/>
                <w:webHidden/>
              </w:rPr>
              <w:fldChar w:fldCharType="begin"/>
            </w:r>
            <w:r w:rsidR="00B56C04">
              <w:rPr>
                <w:noProof/>
                <w:webHidden/>
              </w:rPr>
              <w:instrText xml:space="preserve"> PAGEREF _Toc114827574 \h </w:instrText>
            </w:r>
            <w:r w:rsidR="00B56C04">
              <w:rPr>
                <w:noProof/>
                <w:webHidden/>
              </w:rPr>
            </w:r>
            <w:r w:rsidR="00B56C04">
              <w:rPr>
                <w:noProof/>
                <w:webHidden/>
              </w:rPr>
              <w:fldChar w:fldCharType="separate"/>
            </w:r>
            <w:r w:rsidR="00DD44F2">
              <w:rPr>
                <w:noProof/>
                <w:webHidden/>
              </w:rPr>
              <w:t>27</w:t>
            </w:r>
            <w:r w:rsidR="00B56C04">
              <w:rPr>
                <w:noProof/>
                <w:webHidden/>
              </w:rPr>
              <w:fldChar w:fldCharType="end"/>
            </w:r>
          </w:hyperlink>
        </w:p>
        <w:p w14:paraId="729F0F75" w14:textId="60B6DE2F" w:rsidR="00B56C04" w:rsidRDefault="00FD4E2C">
          <w:pPr>
            <w:pStyle w:val="TDC2"/>
            <w:tabs>
              <w:tab w:val="left" w:pos="960"/>
              <w:tab w:val="right" w:leader="dot" w:pos="9056"/>
            </w:tabs>
            <w:rPr>
              <w:rFonts w:eastAsiaTheme="minorEastAsia" w:cstheme="minorBidi"/>
              <w:b w:val="0"/>
              <w:bCs w:val="0"/>
              <w:noProof/>
              <w:lang w:eastAsia="en-GB"/>
            </w:rPr>
          </w:pPr>
          <w:hyperlink w:anchor="_Toc114827575" w:history="1">
            <w:r w:rsidR="00B56C04" w:rsidRPr="00A43413">
              <w:rPr>
                <w:rStyle w:val="Hipervnculo"/>
                <w:noProof/>
              </w:rPr>
              <w:t>5.3</w:t>
            </w:r>
            <w:r w:rsidR="00B56C04">
              <w:rPr>
                <w:rFonts w:eastAsiaTheme="minorEastAsia" w:cstheme="minorBidi"/>
                <w:b w:val="0"/>
                <w:bCs w:val="0"/>
                <w:noProof/>
                <w:lang w:eastAsia="en-GB"/>
              </w:rPr>
              <w:tab/>
            </w:r>
            <w:r w:rsidR="00B56C04" w:rsidRPr="00A43413">
              <w:rPr>
                <w:rStyle w:val="Hipervnculo"/>
                <w:noProof/>
              </w:rPr>
              <w:t>Annex III: Resources</w:t>
            </w:r>
            <w:r w:rsidR="00B56C04">
              <w:rPr>
                <w:noProof/>
                <w:webHidden/>
              </w:rPr>
              <w:tab/>
            </w:r>
            <w:r w:rsidR="00B56C04">
              <w:rPr>
                <w:noProof/>
                <w:webHidden/>
              </w:rPr>
              <w:fldChar w:fldCharType="begin"/>
            </w:r>
            <w:r w:rsidR="00B56C04">
              <w:rPr>
                <w:noProof/>
                <w:webHidden/>
              </w:rPr>
              <w:instrText xml:space="preserve"> PAGEREF _Toc114827575 \h </w:instrText>
            </w:r>
            <w:r w:rsidR="00B56C04">
              <w:rPr>
                <w:noProof/>
                <w:webHidden/>
              </w:rPr>
            </w:r>
            <w:r w:rsidR="00B56C04">
              <w:rPr>
                <w:noProof/>
                <w:webHidden/>
              </w:rPr>
              <w:fldChar w:fldCharType="separate"/>
            </w:r>
            <w:r w:rsidR="00DD44F2">
              <w:rPr>
                <w:noProof/>
                <w:webHidden/>
              </w:rPr>
              <w:t>28</w:t>
            </w:r>
            <w:r w:rsidR="00B56C04">
              <w:rPr>
                <w:noProof/>
                <w:webHidden/>
              </w:rPr>
              <w:fldChar w:fldCharType="end"/>
            </w:r>
          </w:hyperlink>
        </w:p>
        <w:p w14:paraId="67E5B298" w14:textId="21C14387" w:rsidR="003112B0" w:rsidRPr="00802B38" w:rsidRDefault="00961871" w:rsidP="0054434D">
          <w:pPr>
            <w:pStyle w:val="TDC1"/>
            <w:tabs>
              <w:tab w:val="left" w:pos="480"/>
              <w:tab w:val="right" w:leader="dot" w:pos="9056"/>
            </w:tabs>
            <w:rPr>
              <w:sz w:val="28"/>
              <w:szCs w:val="28"/>
            </w:rPr>
          </w:pPr>
          <w:r w:rsidRPr="00000FA3">
            <w:rPr>
              <w:noProof/>
              <w:sz w:val="22"/>
            </w:rPr>
            <w:lastRenderedPageBreak/>
            <w:fldChar w:fldCharType="end"/>
          </w:r>
        </w:p>
      </w:sdtContent>
    </w:sdt>
    <w:p w14:paraId="3B0D4905" w14:textId="77777777" w:rsidR="00961871" w:rsidRPr="00802B38" w:rsidRDefault="00961871" w:rsidP="001A5405">
      <w:pPr>
        <w:pStyle w:val="Ttulo1"/>
        <w:numPr>
          <w:ilvl w:val="0"/>
          <w:numId w:val="0"/>
        </w:numPr>
        <w:ind w:left="432" w:hanging="432"/>
      </w:pPr>
      <w:bookmarkStart w:id="1" w:name="_Toc114827547"/>
      <w:r w:rsidRPr="00802B38">
        <w:t>List of Tables</w:t>
      </w:r>
      <w:bookmarkEnd w:id="1"/>
    </w:p>
    <w:p w14:paraId="128D9873" w14:textId="54A0E14B"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DD44F2">
        <w:rPr>
          <w:noProof/>
        </w:rPr>
        <w:t>15</w:t>
      </w:r>
      <w:r w:rsidR="00565773">
        <w:rPr>
          <w:noProof/>
        </w:rPr>
        <w:fldChar w:fldCharType="end"/>
      </w:r>
    </w:p>
    <w:p w14:paraId="5614D106" w14:textId="1F76ECD8"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DD44F2">
        <w:rPr>
          <w:noProof/>
        </w:rPr>
        <w:t>23</w:t>
      </w:r>
      <w:r>
        <w:rPr>
          <w:noProof/>
        </w:rPr>
        <w:fldChar w:fldCharType="end"/>
      </w:r>
    </w:p>
    <w:p w14:paraId="5C56F451" w14:textId="43AE00AD"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DD44F2">
        <w:rPr>
          <w:noProof/>
        </w:rPr>
        <w:t>25</w:t>
      </w:r>
      <w:r>
        <w:rPr>
          <w:noProof/>
        </w:rPr>
        <w:fldChar w:fldCharType="end"/>
      </w:r>
    </w:p>
    <w:p w14:paraId="0EE7A743" w14:textId="5267894F"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DD44F2">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2" w:name="_Toc114827548"/>
      <w:r w:rsidRPr="00802B38">
        <w:lastRenderedPageBreak/>
        <w:t>List of Figures</w:t>
      </w:r>
      <w:bookmarkEnd w:id="2"/>
    </w:p>
    <w:p w14:paraId="1044A216" w14:textId="77EB1DD4" w:rsidR="00791A3E"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791A3E">
        <w:rPr>
          <w:noProof/>
        </w:rPr>
        <w:t>Figure 1 Common Git operations. Via Wikimedia Commons.</w:t>
      </w:r>
      <w:r w:rsidR="00791A3E">
        <w:rPr>
          <w:noProof/>
        </w:rPr>
        <w:tab/>
      </w:r>
      <w:r w:rsidR="00791A3E">
        <w:rPr>
          <w:noProof/>
        </w:rPr>
        <w:fldChar w:fldCharType="begin"/>
      </w:r>
      <w:r w:rsidR="00791A3E">
        <w:rPr>
          <w:noProof/>
        </w:rPr>
        <w:instrText xml:space="preserve"> PAGEREF _Toc114756823 \h </w:instrText>
      </w:r>
      <w:r w:rsidR="00791A3E">
        <w:rPr>
          <w:noProof/>
        </w:rPr>
      </w:r>
      <w:r w:rsidR="00791A3E">
        <w:rPr>
          <w:noProof/>
        </w:rPr>
        <w:fldChar w:fldCharType="separate"/>
      </w:r>
      <w:r w:rsidR="00DD44F2">
        <w:rPr>
          <w:noProof/>
        </w:rPr>
        <w:t>10</w:t>
      </w:r>
      <w:r w:rsidR="00791A3E">
        <w:rPr>
          <w:noProof/>
        </w:rPr>
        <w:fldChar w:fldCharType="end"/>
      </w:r>
    </w:p>
    <w:p w14:paraId="1E684C3A" w14:textId="7BD38BF5"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 (from “Ten Simple Rules for Taking Advantage of Git and GitHub” - CC BY 4.0)</w:t>
      </w:r>
      <w:r>
        <w:rPr>
          <w:noProof/>
        </w:rPr>
        <w:tab/>
      </w:r>
      <w:r>
        <w:rPr>
          <w:noProof/>
        </w:rPr>
        <w:fldChar w:fldCharType="begin"/>
      </w:r>
      <w:r>
        <w:rPr>
          <w:noProof/>
        </w:rPr>
        <w:instrText xml:space="preserve"> PAGEREF _Toc114756825 \h </w:instrText>
      </w:r>
      <w:r>
        <w:rPr>
          <w:noProof/>
        </w:rPr>
      </w:r>
      <w:r>
        <w:rPr>
          <w:noProof/>
        </w:rPr>
        <w:fldChar w:fldCharType="separate"/>
      </w:r>
      <w:r w:rsidR="00DD44F2">
        <w:rPr>
          <w:noProof/>
        </w:rPr>
        <w:t>15</w:t>
      </w:r>
      <w:r>
        <w:rPr>
          <w:noProof/>
        </w:rPr>
        <w:fldChar w:fldCharType="end"/>
      </w:r>
    </w:p>
    <w:p w14:paraId="22410A83" w14:textId="764520C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_Toc114756826 \h </w:instrText>
      </w:r>
      <w:r>
        <w:rPr>
          <w:noProof/>
        </w:rPr>
      </w:r>
      <w:r>
        <w:rPr>
          <w:noProof/>
        </w:rPr>
        <w:fldChar w:fldCharType="separate"/>
      </w:r>
      <w:r w:rsidR="00DD44F2">
        <w:rPr>
          <w:noProof/>
        </w:rPr>
        <w:t>16</w:t>
      </w:r>
      <w:r>
        <w:rPr>
          <w:noProof/>
        </w:rPr>
        <w:fldChar w:fldCharType="end"/>
      </w:r>
    </w:p>
    <w:p w14:paraId="343D1B55" w14:textId="7B1EA4AE"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_Toc114756827 \h </w:instrText>
      </w:r>
      <w:r>
        <w:rPr>
          <w:noProof/>
        </w:rPr>
      </w:r>
      <w:r>
        <w:rPr>
          <w:noProof/>
        </w:rPr>
        <w:fldChar w:fldCharType="separate"/>
      </w:r>
      <w:r w:rsidR="00DD44F2">
        <w:rPr>
          <w:noProof/>
        </w:rPr>
        <w:t>19</w:t>
      </w:r>
      <w:r>
        <w:rPr>
          <w:noProof/>
        </w:rPr>
        <w:fldChar w:fldCharType="end"/>
      </w:r>
    </w:p>
    <w:p w14:paraId="274E5A41" w14:textId="6C8270F9"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_Toc114756828 \h </w:instrText>
      </w:r>
      <w:r>
        <w:rPr>
          <w:noProof/>
        </w:rPr>
      </w:r>
      <w:r>
        <w:rPr>
          <w:noProof/>
        </w:rPr>
        <w:fldChar w:fldCharType="separate"/>
      </w:r>
      <w:r w:rsidR="00DD44F2">
        <w:rPr>
          <w:noProof/>
        </w:rPr>
        <w:t>20</w:t>
      </w:r>
      <w:r>
        <w:rPr>
          <w:noProof/>
        </w:rPr>
        <w:fldChar w:fldCharType="end"/>
      </w:r>
    </w:p>
    <w:p w14:paraId="03E9494E" w14:textId="001CEB1D"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_Toc114756829 \h </w:instrText>
      </w:r>
      <w:r>
        <w:rPr>
          <w:noProof/>
        </w:rPr>
      </w:r>
      <w:r>
        <w:rPr>
          <w:noProof/>
        </w:rPr>
        <w:fldChar w:fldCharType="separate"/>
      </w:r>
      <w:r w:rsidR="00DD44F2">
        <w:rPr>
          <w:noProof/>
        </w:rPr>
        <w:t>20</w:t>
      </w:r>
      <w:r>
        <w:rPr>
          <w:noProof/>
        </w:rPr>
        <w:fldChar w:fldCharType="end"/>
      </w:r>
    </w:p>
    <w:p w14:paraId="27ADF913" w14:textId="3C3A4F46"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_Toc114756830 \h </w:instrText>
      </w:r>
      <w:r>
        <w:rPr>
          <w:noProof/>
        </w:rPr>
      </w:r>
      <w:r>
        <w:rPr>
          <w:noProof/>
        </w:rPr>
        <w:fldChar w:fldCharType="separate"/>
      </w:r>
      <w:r w:rsidR="00DD44F2">
        <w:rPr>
          <w:noProof/>
        </w:rPr>
        <w:t>20</w:t>
      </w:r>
      <w:r>
        <w:rPr>
          <w:noProof/>
        </w:rPr>
        <w:fldChar w:fldCharType="end"/>
      </w:r>
    </w:p>
    <w:p w14:paraId="5839092B" w14:textId="30298FA7"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_Toc114756831 \h </w:instrText>
      </w:r>
      <w:r>
        <w:rPr>
          <w:noProof/>
        </w:rPr>
      </w:r>
      <w:r>
        <w:rPr>
          <w:noProof/>
        </w:rPr>
        <w:fldChar w:fldCharType="separate"/>
      </w:r>
      <w:r w:rsidR="00DD44F2">
        <w:rPr>
          <w:noProof/>
        </w:rPr>
        <w:t>21</w:t>
      </w:r>
      <w:r>
        <w:rPr>
          <w:noProof/>
        </w:rPr>
        <w:fldChar w:fldCharType="end"/>
      </w:r>
    </w:p>
    <w:p w14:paraId="1F21AA76" w14:textId="47BE6F3E"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_Toc114756832 \h </w:instrText>
      </w:r>
      <w:r>
        <w:rPr>
          <w:noProof/>
        </w:rPr>
      </w:r>
      <w:r>
        <w:rPr>
          <w:noProof/>
        </w:rPr>
        <w:fldChar w:fldCharType="separate"/>
      </w:r>
      <w:r w:rsidR="00DD44F2">
        <w:rPr>
          <w:noProof/>
        </w:rPr>
        <w:t>21</w:t>
      </w:r>
      <w:r>
        <w:rPr>
          <w:noProof/>
        </w:rPr>
        <w:fldChar w:fldCharType="end"/>
      </w:r>
    </w:p>
    <w:p w14:paraId="699543A9" w14:textId="79A83470"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_Toc114756833 \h </w:instrText>
      </w:r>
      <w:r>
        <w:rPr>
          <w:noProof/>
        </w:rPr>
      </w:r>
      <w:r>
        <w:rPr>
          <w:noProof/>
        </w:rPr>
        <w:fldChar w:fldCharType="separate"/>
      </w:r>
      <w:r w:rsidR="00DD44F2">
        <w:rPr>
          <w:noProof/>
        </w:rPr>
        <w:t>21</w:t>
      </w:r>
      <w:r>
        <w:rPr>
          <w:noProof/>
        </w:rPr>
        <w:fldChar w:fldCharType="end"/>
      </w:r>
    </w:p>
    <w:p w14:paraId="1E560AC9" w14:textId="5C48A510"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A51CD9">
        <w:rPr>
          <w:noProof/>
          <w:color w:val="0563C1" w:themeColor="hyperlink"/>
          <w:u w:val="single"/>
        </w:rPr>
        <w:t>Google Trends</w:t>
      </w:r>
      <w:r>
        <w:rPr>
          <w:noProof/>
        </w:rPr>
        <w:tab/>
      </w:r>
      <w:r>
        <w:rPr>
          <w:noProof/>
        </w:rPr>
        <w:fldChar w:fldCharType="begin"/>
      </w:r>
      <w:r>
        <w:rPr>
          <w:noProof/>
        </w:rPr>
        <w:instrText xml:space="preserve"> PAGEREF _Toc114756837 \h </w:instrText>
      </w:r>
      <w:r>
        <w:rPr>
          <w:noProof/>
        </w:rPr>
      </w:r>
      <w:r>
        <w:rPr>
          <w:noProof/>
        </w:rPr>
        <w:fldChar w:fldCharType="separate"/>
      </w:r>
      <w:r w:rsidR="00DD44F2">
        <w:rPr>
          <w:noProof/>
        </w:rPr>
        <w:t>26</w:t>
      </w:r>
      <w:r>
        <w:rPr>
          <w:noProof/>
        </w:rPr>
        <w:fldChar w:fldCharType="end"/>
      </w:r>
    </w:p>
    <w:p w14:paraId="65E8795D" w14:textId="65996031"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A51CD9">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_Toc114756838 \h </w:instrText>
      </w:r>
      <w:r>
        <w:rPr>
          <w:noProof/>
        </w:rPr>
      </w:r>
      <w:r>
        <w:rPr>
          <w:noProof/>
        </w:rPr>
        <w:fldChar w:fldCharType="separate"/>
      </w:r>
      <w:r w:rsidR="00DD44F2">
        <w:rPr>
          <w:noProof/>
        </w:rPr>
        <w:t>27</w:t>
      </w:r>
      <w:r>
        <w:rPr>
          <w:noProof/>
        </w:rPr>
        <w:fldChar w:fldCharType="end"/>
      </w:r>
    </w:p>
    <w:p w14:paraId="2284D568" w14:textId="135263A4"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_Toc114756839 \h </w:instrText>
      </w:r>
      <w:r>
        <w:rPr>
          <w:noProof/>
        </w:rPr>
      </w:r>
      <w:r>
        <w:rPr>
          <w:noProof/>
        </w:rPr>
        <w:fldChar w:fldCharType="separate"/>
      </w:r>
      <w:r w:rsidR="00DD44F2">
        <w:rPr>
          <w:noProof/>
        </w:rPr>
        <w:t>27</w:t>
      </w:r>
      <w:r>
        <w:rPr>
          <w:noProof/>
        </w:rPr>
        <w:fldChar w:fldCharType="end"/>
      </w:r>
    </w:p>
    <w:p w14:paraId="5CFBAA7B" w14:textId="5B0D1AB7"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_Toc114756840 \h </w:instrText>
      </w:r>
      <w:r>
        <w:rPr>
          <w:noProof/>
        </w:rPr>
      </w:r>
      <w:r>
        <w:rPr>
          <w:noProof/>
        </w:rPr>
        <w:fldChar w:fldCharType="separate"/>
      </w:r>
      <w:r w:rsidR="00DD44F2">
        <w:rPr>
          <w:noProof/>
        </w:rPr>
        <w:t>28</w:t>
      </w:r>
      <w:r>
        <w:rPr>
          <w:noProof/>
        </w:rPr>
        <w:fldChar w:fldCharType="end"/>
      </w:r>
    </w:p>
    <w:p w14:paraId="01B79C81" w14:textId="12435E2E"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3" w:name="_Toc114827549"/>
      <w:r>
        <w:lastRenderedPageBreak/>
        <w:t>Glossary</w:t>
      </w:r>
      <w:bookmarkEnd w:id="3"/>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4A6FBED9"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FD58C3">
        <w:t>refers</w:t>
      </w:r>
      <w:r w:rsidR="00BB0FBC">
        <w:t xml:space="preserv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73E7DDDE"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w:t>
      </w:r>
      <w:r w:rsidR="00FD58C3">
        <w:t>other,</w:t>
      </w:r>
      <w:r w:rsidR="00370BF8">
        <w:t xml:space="preserve">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3CDE2ED5"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 xml:space="preserve">Conseil Européen pour la </w:t>
      </w:r>
      <w:r w:rsidR="00FD58C3" w:rsidRPr="00372274">
        <w:t>Recherché</w:t>
      </w:r>
      <w:r w:rsidR="00372274" w:rsidRPr="00372274">
        <w:t xml:space="preserv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2B7C8E0E" w:rsidR="00C63ED0" w:rsidRPr="00C63ED0" w:rsidRDefault="00A36E87"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w:t>
      </w:r>
      <w:r w:rsidR="00C63ED0" w:rsidRPr="00C63ED0">
        <w:rPr>
          <w:rFonts w:ascii="ff2" w:eastAsia="Times New Roman" w:hAnsi="ff2" w:cs="Times New Roman"/>
          <w:color w:val="000000"/>
          <w:sz w:val="72"/>
          <w:szCs w:val="72"/>
          <w:lang w:eastAsia="en-GB"/>
        </w:rPr>
        <w:t xml:space="preserve">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25A66A95"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w:t>
      </w:r>
      <w:r w:rsidR="00A36E87">
        <w:t>,</w:t>
      </w:r>
      <w:r w:rsidR="00C21B2F" w:rsidRPr="00C21B2F">
        <w:t xml:space="preserve">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4" w:name="_Toc114827550"/>
      <w:r w:rsidRPr="00802B38">
        <w:lastRenderedPageBreak/>
        <w:t>Introduction</w:t>
      </w:r>
      <w:bookmarkEnd w:id="4"/>
    </w:p>
    <w:p w14:paraId="082C22D3" w14:textId="1FE17B99"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rsidR="00CB6A4E">
        <w:t>if more details we</w:t>
      </w:r>
      <w:r>
        <w:t>re needed, some resour</w:t>
      </w:r>
      <w:r w:rsidR="00EE6078">
        <w:t xml:space="preserve">ces are provided along the </w:t>
      </w:r>
      <w:r w:rsidR="00A36E87">
        <w:t>text;</w:t>
      </w:r>
      <w:r w:rsidR="00EE6078">
        <w:t xml:space="preserve"> regardless the report has been designed to be consistent </w:t>
      </w:r>
      <w:r w:rsidR="00EE6078" w:rsidRPr="00EE6078">
        <w:t>without need of visiting the links</w:t>
      </w:r>
      <w:r w:rsidR="00EE6078">
        <w:t>.</w:t>
      </w:r>
    </w:p>
    <w:p w14:paraId="36BE4D4F" w14:textId="7FFD9880" w:rsidR="004B2CA0" w:rsidRDefault="004B2CA0" w:rsidP="00700EC4">
      <w:r w:rsidRPr="004B2CA0">
        <w:t xml:space="preserve">As it happens with the whole modern </w:t>
      </w:r>
      <w:r w:rsidR="00232DD2">
        <w:t>Hardware and S</w:t>
      </w:r>
      <w:r w:rsidR="004C398F">
        <w:t>oftware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B56C04">
        <w:t>have</w:t>
      </w:r>
      <w:r w:rsidR="00EB1BE8">
        <w:t xml:space="preserve">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298B8459"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w:t>
      </w:r>
      <w:r w:rsidR="00A36E87">
        <w:t>Finally</w:t>
      </w:r>
      <w:r w:rsidR="005F577B">
        <w:t xml:space="preserve">, the </w:t>
      </w:r>
      <w:r w:rsidR="00CF6FDE">
        <w:t>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5" w:name="_Toc114827551"/>
      <w:r>
        <w:lastRenderedPageBreak/>
        <w:t>GitHub Fundamentals</w:t>
      </w:r>
      <w:bookmarkEnd w:id="5"/>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6" w:name="_Toc114827552"/>
      <w:r>
        <w:t>Git</w:t>
      </w:r>
      <w:bookmarkEnd w:id="6"/>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7" w:name="_Toc98775130"/>
    </w:p>
    <w:p w14:paraId="6825C291" w14:textId="344A902C" w:rsidR="009E4AF1" w:rsidRDefault="005470C4" w:rsidP="004D7B46">
      <w:pPr>
        <w:pStyle w:val="Descripcin"/>
        <w:jc w:val="center"/>
      </w:pPr>
      <w:bookmarkStart w:id="8" w:name="_Toc98918925"/>
      <w:bookmarkStart w:id="9" w:name="_Toc101886284"/>
      <w:bookmarkStart w:id="10" w:name="_Toc102130345"/>
      <w:bookmarkStart w:id="11" w:name="_Toc102656183"/>
      <w:bookmarkStart w:id="12" w:name="_Toc103770803"/>
      <w:bookmarkStart w:id="13" w:name="_Toc103770877"/>
      <w:bookmarkStart w:id="14" w:name="_Toc105480053"/>
      <w:bookmarkStart w:id="15" w:name="_Toc105673845"/>
      <w:bookmarkStart w:id="16" w:name="_Toc105685499"/>
      <w:bookmarkStart w:id="17" w:name="_Toc106276999"/>
      <w:bookmarkStart w:id="18" w:name="_Toc110851068"/>
      <w:bookmarkStart w:id="19" w:name="_Toc110851283"/>
      <w:bookmarkStart w:id="20" w:name="_Toc110856278"/>
      <w:bookmarkStart w:id="21" w:name="_Toc110858643"/>
      <w:bookmarkStart w:id="22" w:name="_Toc110859819"/>
      <w:bookmarkStart w:id="23" w:name="_Toc111110175"/>
      <w:bookmarkStart w:id="24" w:name="_Toc112938241"/>
      <w:bookmarkStart w:id="25" w:name="_Toc114053802"/>
      <w:bookmarkStart w:id="26" w:name="_Toc114222193"/>
      <w:bookmarkStart w:id="27" w:name="_Toc114735341"/>
      <w:bookmarkStart w:id="28" w:name="_Toc114736366"/>
      <w:bookmarkStart w:id="29" w:name="_Toc114756823"/>
      <w:r w:rsidRPr="003C1833">
        <w:t xml:space="preserve">Figure </w:t>
      </w:r>
      <w:fldSimple w:instr=" SEQ Figure \* ARABIC ">
        <w:r w:rsidR="00DD44F2">
          <w:rPr>
            <w:noProof/>
          </w:rPr>
          <w:t>1</w:t>
        </w:r>
      </w:fldSimple>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0" w:name="_Toc114827553"/>
      <w:r>
        <w:t>Graphic User Interfaces</w:t>
      </w:r>
      <w:r w:rsidR="00D812B2">
        <w:t xml:space="preserve"> (GUIs)</w:t>
      </w:r>
      <w:r>
        <w:t xml:space="preserve"> for Git</w:t>
      </w:r>
      <w:bookmarkEnd w:id="30"/>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1" w:name="_Toc114827554"/>
      <w:r>
        <w:t>GitHub and GitLab</w:t>
      </w:r>
      <w:bookmarkEnd w:id="31"/>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2" w:name="_Toc114827555"/>
      <w:r>
        <w:t xml:space="preserve">GitHub </w:t>
      </w:r>
      <w:r w:rsidR="00A11630">
        <w:t>functionalities</w:t>
      </w:r>
      <w:bookmarkEnd w:id="32"/>
    </w:p>
    <w:p w14:paraId="03FA90EA" w14:textId="77777777" w:rsidR="009E4AF1" w:rsidRDefault="00D70497" w:rsidP="009E4AF1">
      <w:pPr>
        <w:pStyle w:val="Ttulo3"/>
      </w:pPr>
      <w:bookmarkStart w:id="33" w:name="_Toc114827556"/>
      <w:r>
        <w:t>Key concepts</w:t>
      </w:r>
      <w:bookmarkEnd w:id="33"/>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009DCE40"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rsidR="00A36E87">
        <w:t>. -</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38486F61" w:rsidR="00473E8C" w:rsidRDefault="00473E8C" w:rsidP="00B10971">
      <w:pPr>
        <w:pStyle w:val="Compact"/>
        <w:numPr>
          <w:ilvl w:val="1"/>
          <w:numId w:val="12"/>
        </w:numPr>
        <w:jc w:val="both"/>
      </w:pPr>
      <w:r w:rsidRPr="006F7B0C">
        <w:rPr>
          <w:bCs/>
          <w:i/>
        </w:rPr>
        <w:t>Public repositories</w:t>
      </w:r>
      <w:r w:rsidR="00A36E87" w:rsidRPr="006F7B0C">
        <w:t>.</w:t>
      </w:r>
      <w:r w:rsidR="00A36E87">
        <w:t xml:space="preserve"> -</w:t>
      </w:r>
      <w:r>
        <w:t xml:space="preserve"> Anyone can access to them and use the content (according to the </w:t>
      </w:r>
      <w:r w:rsidRPr="006F7B0C">
        <w:rPr>
          <w:bCs/>
          <w:i/>
        </w:rPr>
        <w:t>license</w:t>
      </w:r>
      <w:r>
        <w:t xml:space="preserve"> provided in the repository).</w:t>
      </w:r>
    </w:p>
    <w:p w14:paraId="3DEE957D" w14:textId="5F65ED93" w:rsidR="00473E8C" w:rsidRDefault="00473E8C" w:rsidP="00B10971">
      <w:pPr>
        <w:pStyle w:val="Compact"/>
        <w:numPr>
          <w:ilvl w:val="1"/>
          <w:numId w:val="12"/>
        </w:numPr>
        <w:jc w:val="both"/>
      </w:pPr>
      <w:r w:rsidRPr="006F7B0C">
        <w:rPr>
          <w:bCs/>
          <w:i/>
        </w:rPr>
        <w:t>Private repositories</w:t>
      </w:r>
      <w:r w:rsidR="00A36E87" w:rsidRPr="006F7B0C">
        <w:rPr>
          <w:i/>
        </w:rPr>
        <w:t>.</w:t>
      </w:r>
      <w:r w:rsidR="00A36E87">
        <w:t xml:space="preserve"> -</w:t>
      </w:r>
      <w:r>
        <w:t xml:space="preserve"> Only </w:t>
      </w:r>
      <w:r>
        <w:rPr>
          <w:i/>
          <w:iCs/>
        </w:rPr>
        <w:t>owner / team members</w:t>
      </w:r>
      <w:r>
        <w:t xml:space="preserve"> can interact with it.</w:t>
      </w:r>
    </w:p>
    <w:p w14:paraId="04E9AF5C" w14:textId="271694F6" w:rsidR="00473E8C" w:rsidRDefault="00473E8C" w:rsidP="00B10971">
      <w:pPr>
        <w:pStyle w:val="Compact"/>
        <w:numPr>
          <w:ilvl w:val="0"/>
          <w:numId w:val="12"/>
        </w:numPr>
        <w:jc w:val="both"/>
      </w:pPr>
      <w:r>
        <w:rPr>
          <w:b/>
          <w:bCs/>
        </w:rPr>
        <w:t>Commit</w:t>
      </w:r>
      <w:r w:rsidR="00A36E87">
        <w:t>. -</w:t>
      </w:r>
      <w:r>
        <w:t xml:space="preserve">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79FA9B0" w:rsidR="00473E8C" w:rsidRDefault="00473E8C" w:rsidP="00B10971">
      <w:pPr>
        <w:pStyle w:val="Compact"/>
        <w:numPr>
          <w:ilvl w:val="1"/>
          <w:numId w:val="12"/>
        </w:numPr>
        <w:jc w:val="both"/>
      </w:pPr>
      <w:r w:rsidRPr="006F7B0C">
        <w:rPr>
          <w:bCs/>
          <w:i/>
        </w:rPr>
        <w:t>Pull</w:t>
      </w:r>
      <w:r w:rsidR="00A36E87">
        <w:t>. -</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65F8E287" w:rsidR="00473E8C" w:rsidRDefault="00473E8C" w:rsidP="00B10971">
      <w:pPr>
        <w:pStyle w:val="Compact"/>
        <w:numPr>
          <w:ilvl w:val="1"/>
          <w:numId w:val="12"/>
        </w:numPr>
        <w:jc w:val="both"/>
      </w:pPr>
      <w:r w:rsidRPr="006F7B0C">
        <w:rPr>
          <w:bCs/>
          <w:i/>
        </w:rPr>
        <w:t>Push</w:t>
      </w:r>
      <w:r w:rsidR="00A36E87">
        <w:t>. -</w:t>
      </w:r>
      <w:r w:rsidR="00272F21">
        <w:t xml:space="preserve">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4C62A567" w:rsidR="0016623B" w:rsidRPr="0016623B" w:rsidRDefault="0016623B" w:rsidP="00B10971">
      <w:pPr>
        <w:pStyle w:val="Compact"/>
        <w:numPr>
          <w:ilvl w:val="0"/>
          <w:numId w:val="12"/>
        </w:numPr>
        <w:jc w:val="both"/>
      </w:pPr>
      <w:r>
        <w:rPr>
          <w:b/>
          <w:bCs/>
        </w:rPr>
        <w:t>Fetch</w:t>
      </w:r>
      <w:r w:rsidR="00A36E87" w:rsidRPr="0003590B">
        <w:t>.</w:t>
      </w:r>
      <w:r w:rsidR="00A36E87">
        <w:t xml:space="preserve"> -</w:t>
      </w:r>
      <w:r w:rsidR="001B6C2B">
        <w:t xml:space="preserve"> It adds changes from a remote repository to the local working branch without </w:t>
      </w:r>
      <w:r w:rsidR="00CF6FDE">
        <w:t>committing</w:t>
      </w:r>
      <w:r w:rsidR="001B6C2B">
        <w:t xml:space="preserve"> them.</w:t>
      </w:r>
    </w:p>
    <w:p w14:paraId="44638FAE" w14:textId="7EC8F4D4" w:rsidR="002B01BB" w:rsidRDefault="00473E8C" w:rsidP="00B10971">
      <w:pPr>
        <w:pStyle w:val="Compact"/>
        <w:numPr>
          <w:ilvl w:val="0"/>
          <w:numId w:val="12"/>
        </w:numPr>
        <w:jc w:val="both"/>
      </w:pPr>
      <w:r>
        <w:rPr>
          <w:b/>
          <w:bCs/>
        </w:rPr>
        <w:t>Branch</w:t>
      </w:r>
      <w:r w:rsidR="00A36E87">
        <w:t>. -</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02D220BD" w:rsidR="00473E8C" w:rsidRDefault="00473E8C" w:rsidP="00B10971">
      <w:pPr>
        <w:pStyle w:val="Compact"/>
        <w:numPr>
          <w:ilvl w:val="0"/>
          <w:numId w:val="12"/>
        </w:numPr>
        <w:jc w:val="both"/>
      </w:pPr>
      <w:r w:rsidRPr="002B01BB">
        <w:rPr>
          <w:b/>
          <w:bCs/>
        </w:rPr>
        <w:t>Fork</w:t>
      </w:r>
      <w:r w:rsidR="00A36E87" w:rsidRPr="00DA0474">
        <w:t>. -</w:t>
      </w:r>
      <w:r w:rsidRPr="00DA0474">
        <w:t xml:space="preserve">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4B133D6A" w:rsidR="0003590B" w:rsidRDefault="0003590B" w:rsidP="00B10971">
      <w:pPr>
        <w:pStyle w:val="Compact"/>
        <w:numPr>
          <w:ilvl w:val="0"/>
          <w:numId w:val="12"/>
        </w:numPr>
        <w:jc w:val="both"/>
      </w:pPr>
      <w:r>
        <w:rPr>
          <w:b/>
          <w:bCs/>
        </w:rPr>
        <w:t>Clone</w:t>
      </w:r>
      <w:r w:rsidR="00A36E87" w:rsidRPr="0003590B">
        <w:t>.</w:t>
      </w:r>
      <w:r w:rsidR="00A36E87">
        <w:t xml:space="preserve"> -</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1119B71" w:rsidR="00473E8C" w:rsidRDefault="00473E8C" w:rsidP="00B10971">
      <w:pPr>
        <w:pStyle w:val="Compact"/>
        <w:numPr>
          <w:ilvl w:val="0"/>
          <w:numId w:val="12"/>
        </w:numPr>
        <w:jc w:val="both"/>
      </w:pPr>
      <w:r>
        <w:rPr>
          <w:b/>
          <w:bCs/>
        </w:rPr>
        <w:t>Gist</w:t>
      </w:r>
      <w:r w:rsidR="00A36E87">
        <w:t>. -</w:t>
      </w:r>
      <w:r>
        <w:t xml:space="preserve"> It can be considered as </w:t>
      </w:r>
      <w:r w:rsidR="00A36E87">
        <w:t>a</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504D98CD" w:rsidR="00473E8C" w:rsidRDefault="00473E8C" w:rsidP="00B10971">
      <w:pPr>
        <w:pStyle w:val="Compact"/>
        <w:numPr>
          <w:ilvl w:val="0"/>
          <w:numId w:val="12"/>
        </w:numPr>
        <w:jc w:val="both"/>
      </w:pPr>
      <w:r>
        <w:rPr>
          <w:b/>
          <w:bCs/>
        </w:rPr>
        <w:t>Markdown</w:t>
      </w:r>
      <w:r w:rsidR="00A36E87">
        <w:t>. -</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4610392A" w:rsidR="00473E8C" w:rsidRDefault="00473E8C" w:rsidP="00B10971">
      <w:pPr>
        <w:pStyle w:val="Compact"/>
        <w:numPr>
          <w:ilvl w:val="0"/>
          <w:numId w:val="12"/>
        </w:numPr>
        <w:jc w:val="both"/>
      </w:pPr>
      <w:r>
        <w:rPr>
          <w:b/>
          <w:bCs/>
        </w:rPr>
        <w:t>GitHub Marketplace</w:t>
      </w:r>
      <w:r w:rsidR="00A36E87">
        <w:t>. -</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4" w:name="_Toc114827557"/>
      <w:r>
        <w:t>Key files in a repository</w:t>
      </w:r>
      <w:bookmarkEnd w:id="34"/>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67E72FFE" w:rsidR="000F1DFA" w:rsidRPr="000F1DFA" w:rsidRDefault="001A33D6" w:rsidP="000F1DFA">
      <w:pPr>
        <w:pStyle w:val="Textoindependiente"/>
        <w:numPr>
          <w:ilvl w:val="0"/>
          <w:numId w:val="23"/>
        </w:numPr>
        <w:rPr>
          <w:b/>
        </w:rPr>
      </w:pPr>
      <w:r>
        <w:rPr>
          <w:b/>
        </w:rPr>
        <w:lastRenderedPageBreak/>
        <w:t>README</w:t>
      </w:r>
      <w:r w:rsidR="003C1298" w:rsidRPr="000F1DFA">
        <w:t>. -</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C40F71">
        <w:t xml:space="preserve"> can see.</w:t>
      </w:r>
      <w:r w:rsidR="0035144E">
        <w:t xml:space="preserve"> </w:t>
      </w:r>
      <w:r w:rsidR="00C40F71">
        <w:t>T</w:t>
      </w:r>
      <w:r w:rsidR="0035144E">
        <w:t xml:space="preserve">herefore it is used </w:t>
      </w:r>
      <w:r w:rsidR="00C40F71">
        <w:t xml:space="preserve">often </w:t>
      </w:r>
      <w:r w:rsidR="0035144E">
        <w:t>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00A9B0CB" w:rsidR="000F1DFA" w:rsidRPr="00187CA5" w:rsidRDefault="000F1DFA" w:rsidP="007E7AAC">
      <w:pPr>
        <w:pStyle w:val="Textoindependiente"/>
        <w:numPr>
          <w:ilvl w:val="0"/>
          <w:numId w:val="23"/>
        </w:numPr>
        <w:rPr>
          <w:b/>
        </w:rPr>
      </w:pPr>
      <w:r w:rsidRPr="000F1DFA">
        <w:rPr>
          <w:b/>
        </w:rPr>
        <w:t>LICENSE</w:t>
      </w:r>
      <w:r w:rsidR="00C40F71">
        <w:t>. -</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6B7A197" w:rsidR="00187CA5" w:rsidRPr="00644DEA" w:rsidRDefault="00187CA5" w:rsidP="00030275">
      <w:pPr>
        <w:pStyle w:val="Textoindependiente"/>
        <w:numPr>
          <w:ilvl w:val="0"/>
          <w:numId w:val="23"/>
        </w:numPr>
        <w:rPr>
          <w:b/>
        </w:rPr>
      </w:pPr>
      <w:r w:rsidRPr="00187CA5">
        <w:rPr>
          <w:b/>
        </w:rPr>
        <w:t>CITATION.cff</w:t>
      </w:r>
      <w:r w:rsidR="003C1298">
        <w:t>. -</w:t>
      </w:r>
      <w:r>
        <w:t xml:space="preserve">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041540A9" w:rsidR="00644DEA" w:rsidRPr="00DA21E9" w:rsidRDefault="00644DEA" w:rsidP="007D0BA7">
      <w:pPr>
        <w:pStyle w:val="Textoindependiente"/>
        <w:numPr>
          <w:ilvl w:val="0"/>
          <w:numId w:val="23"/>
        </w:numPr>
        <w:rPr>
          <w:b/>
        </w:rPr>
      </w:pPr>
      <w:r w:rsidRPr="00644DEA">
        <w:rPr>
          <w:b/>
        </w:rPr>
        <w:t>.gitignore</w:t>
      </w:r>
      <w:r w:rsidR="003C1298" w:rsidRPr="00644DEA">
        <w:t>. -</w:t>
      </w:r>
      <w:r w:rsidR="006F126C">
        <w:t xml:space="preserve"> </w:t>
      </w:r>
      <w:r w:rsidR="007D0BA7" w:rsidRPr="007D0BA7">
        <w:t>This file is very useful when the user is working locally, contributing to the project via pull-requests, but need maintain</w:t>
      </w:r>
      <w:r w:rsidR="003C1298">
        <w:t>ing</w:t>
      </w:r>
      <w:r w:rsidR="007D0BA7" w:rsidRPr="007D0BA7">
        <w:t xml:space="preserve">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02027EC1" w:rsidR="00B024AC" w:rsidRPr="00B024AC" w:rsidRDefault="00DA21E9" w:rsidP="00B024AC">
      <w:pPr>
        <w:pStyle w:val="Textoindependiente"/>
        <w:numPr>
          <w:ilvl w:val="0"/>
          <w:numId w:val="23"/>
        </w:numPr>
        <w:rPr>
          <w:b/>
        </w:rPr>
      </w:pPr>
      <w:r w:rsidRPr="00B024AC">
        <w:rPr>
          <w:b/>
        </w:rPr>
        <w:t>CODE_OF_CONDUCT</w:t>
      </w:r>
      <w:r w:rsidR="003C1298">
        <w:t>. -</w:t>
      </w:r>
      <w:r>
        <w:t xml:space="preserve">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5" w:name="_Toc114827558"/>
      <w:r>
        <w:t>Security and privacy in GitHub</w:t>
      </w:r>
      <w:bookmarkEnd w:id="35"/>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6" w:name="_Toc114827559"/>
      <w:r>
        <w:t>Repository Licensing in GitHub</w:t>
      </w:r>
      <w:bookmarkEnd w:id="36"/>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42FF0915" w:rsidR="002856E9" w:rsidRDefault="002856E9" w:rsidP="00766E07">
      <w:pPr>
        <w:pStyle w:val="Descripcin"/>
        <w:jc w:val="center"/>
      </w:pPr>
      <w:bookmarkStart w:id="37" w:name="_Toc103770953"/>
      <w:bookmarkStart w:id="38" w:name="_Toc105480158"/>
      <w:bookmarkStart w:id="39" w:name="_Toc106181918"/>
      <w:bookmarkStart w:id="40" w:name="_Toc106182024"/>
      <w:bookmarkStart w:id="41" w:name="_Toc110849307"/>
      <w:bookmarkStart w:id="42" w:name="_Toc110856279"/>
      <w:bookmarkStart w:id="43" w:name="_Toc112938186"/>
      <w:bookmarkStart w:id="44" w:name="_Toc114221916"/>
      <w:bookmarkStart w:id="45" w:name="_Toc114222238"/>
      <w:bookmarkStart w:id="46" w:name="_Toc114735342"/>
      <w:bookmarkStart w:id="47" w:name="_Toc114735418"/>
      <w:bookmarkStart w:id="48" w:name="_Toc114736367"/>
      <w:bookmarkStart w:id="49" w:name="_Toc114740272"/>
      <w:bookmarkStart w:id="50" w:name="_Toc114756824"/>
      <w:r>
        <w:t xml:space="preserve">Table </w:t>
      </w:r>
      <w:fldSimple w:instr=" SEQ Table \* ARABIC ">
        <w:r w:rsidR="00DD44F2">
          <w:rPr>
            <w:noProof/>
          </w:rPr>
          <w:t>1</w:t>
        </w:r>
      </w:fldSimple>
      <w:r>
        <w:t xml:space="preserve"> – Default available GitHub licenses</w:t>
      </w:r>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694C45C8"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DD44F2" w:rsidRPr="00DD44F2">
        <w:rPr>
          <w:i/>
        </w:rPr>
        <w:t>Annex II: Licensing</w:t>
      </w:r>
      <w:r w:rsidRPr="00465EC8">
        <w:rPr>
          <w:i/>
        </w:rPr>
        <w:fldChar w:fldCharType="end"/>
      </w:r>
      <w:r>
        <w:t>.</w:t>
      </w:r>
    </w:p>
    <w:p w14:paraId="67A4676C" w14:textId="24F283EE" w:rsidR="00E9437C" w:rsidRDefault="00E9437C" w:rsidP="00E9437C">
      <w:pPr>
        <w:pStyle w:val="Ttulo3"/>
      </w:pPr>
      <w:bookmarkStart w:id="51" w:name="_Toc114827560"/>
      <w:r>
        <w:t xml:space="preserve">GitHub-based project </w:t>
      </w:r>
      <w:r w:rsidR="00A11630">
        <w:t>workflow</w:t>
      </w:r>
      <w:bookmarkEnd w:id="51"/>
    </w:p>
    <w:p w14:paraId="29208B61" w14:textId="470258B5"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p>
    <w:p w14:paraId="608FC65A" w14:textId="77777777" w:rsidR="00E9437C" w:rsidRDefault="00E9437C" w:rsidP="00C72375">
      <w:pPr>
        <w:pStyle w:val="ImageCaption"/>
      </w:pPr>
      <w:bookmarkStart w:id="52" w:name="_Toc98918926"/>
      <w:r w:rsidRPr="00023A2B">
        <w:rPr>
          <w:noProof/>
          <w:lang w:eastAsia="en-GB"/>
        </w:rPr>
        <w:drawing>
          <wp:inline distT="0" distB="0" distL="0" distR="0" wp14:anchorId="4786E596" wp14:editId="4BECAA47">
            <wp:extent cx="4458137" cy="21990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03171" cy="2517172"/>
                    </a:xfrm>
                    <a:prstGeom prst="rect">
                      <a:avLst/>
                    </a:prstGeom>
                  </pic:spPr>
                </pic:pic>
              </a:graphicData>
            </a:graphic>
          </wp:inline>
        </w:drawing>
      </w:r>
      <w:bookmarkEnd w:id="52"/>
    </w:p>
    <w:p w14:paraId="06B95ACB" w14:textId="3789C9D3" w:rsidR="00E9437C" w:rsidRDefault="00E9437C" w:rsidP="00414875">
      <w:pPr>
        <w:pStyle w:val="Descripcin"/>
        <w:jc w:val="center"/>
      </w:pPr>
      <w:bookmarkStart w:id="53" w:name="_Toc98918927"/>
      <w:bookmarkStart w:id="54" w:name="_Toc101886285"/>
      <w:bookmarkStart w:id="55" w:name="_Toc102130346"/>
      <w:bookmarkStart w:id="56" w:name="_Toc102656184"/>
      <w:bookmarkStart w:id="57" w:name="_Toc103770805"/>
      <w:bookmarkStart w:id="58" w:name="_Toc103770879"/>
      <w:bookmarkStart w:id="59" w:name="_Toc105480055"/>
      <w:bookmarkStart w:id="60" w:name="_Toc105673847"/>
      <w:bookmarkStart w:id="61" w:name="_Toc105685501"/>
      <w:bookmarkStart w:id="62" w:name="_Toc106277001"/>
      <w:bookmarkStart w:id="63" w:name="_Toc110856280"/>
      <w:bookmarkStart w:id="64" w:name="_Toc110858645"/>
      <w:bookmarkStart w:id="65" w:name="_Toc110859821"/>
      <w:bookmarkStart w:id="66" w:name="_Toc112938243"/>
      <w:bookmarkStart w:id="67" w:name="_Toc114053804"/>
      <w:bookmarkStart w:id="68" w:name="_Toc114222195"/>
      <w:bookmarkStart w:id="69" w:name="_Toc114736368"/>
      <w:bookmarkStart w:id="70" w:name="_Toc114756825"/>
      <w:r w:rsidRPr="00BD71D3">
        <w:t>Figure 2 Struc</w:t>
      </w:r>
      <w:r>
        <w:t>ture of a GitHub-based project (from</w:t>
      </w:r>
      <w:r w:rsidRPr="00BD71D3">
        <w:t xml:space="preserve"> </w:t>
      </w:r>
      <w:r>
        <w:t>“</w:t>
      </w:r>
      <w:hyperlink r:id="rId33">
        <w:r w:rsidRPr="00BD71D3">
          <w:t>Ten Simple Rules for Taking Advantage of Git and GitHub</w:t>
        </w:r>
      </w:hyperlink>
      <w:r>
        <w:t>”</w:t>
      </w:r>
      <w:r>
        <w:rPr>
          <w:rStyle w:val="Refdenotaalpie"/>
        </w:rPr>
        <w:footnoteReference w:id="23"/>
      </w:r>
      <w:r w:rsidRPr="00BD71D3">
        <w:t xml:space="preserve"> - </w:t>
      </w:r>
      <w:hyperlink r:id="rId34">
        <w:r w:rsidRPr="00BD71D3">
          <w:t>CC BY 4.0</w:t>
        </w:r>
      </w:hyperlink>
      <w:r>
        <w:rPr>
          <w:rStyle w:val="Refdenotaalpie"/>
        </w:rPr>
        <w:footnoteReference w:id="24"/>
      </w:r>
      <w:bookmarkEnd w:id="53"/>
      <w:r>
        <w: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FDCC709" w14:textId="77777777" w:rsidR="00D62AC7" w:rsidRDefault="00D62AC7" w:rsidP="00D62AC7">
      <w:pPr>
        <w:pStyle w:val="Ttulo1"/>
      </w:pPr>
      <w:bookmarkStart w:id="71" w:name="_Toc114827561"/>
      <w:r>
        <w:lastRenderedPageBreak/>
        <w:t>OpenAIRE</w:t>
      </w:r>
      <w:bookmarkEnd w:id="71"/>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2" w:name="_Toc112938244"/>
      <w:bookmarkStart w:id="73" w:name="_Toc114053805"/>
      <w:bookmarkStart w:id="74" w:name="_Toc114222196"/>
      <w:bookmarkStart w:id="75" w:name="_Toc114735344"/>
      <w:bookmarkStart w:id="76" w:name="_Toc114736369"/>
      <w:bookmarkStart w:id="77" w:name="_Toc114756826"/>
      <w:r w:rsidRPr="00C2628B">
        <w:t xml:space="preserve">Figure </w:t>
      </w:r>
      <w:r>
        <w:t>3 OpenAIRE A.M.K.E. members</w:t>
      </w:r>
      <w:bookmarkEnd w:id="72"/>
      <w:bookmarkEnd w:id="73"/>
      <w:bookmarkEnd w:id="74"/>
      <w:bookmarkEnd w:id="75"/>
      <w:bookmarkEnd w:id="76"/>
      <w:bookmarkEnd w:id="77"/>
    </w:p>
    <w:p w14:paraId="23CC5AF8" w14:textId="0F1E60F1" w:rsidR="00C42DC9" w:rsidRDefault="00FD4E2C"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78" w:name="_Toc114827562"/>
      <w:r>
        <w:t>Zenodo</w:t>
      </w:r>
      <w:bookmarkEnd w:id="78"/>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79" w:name="_Toc114827563"/>
      <w:r>
        <w:lastRenderedPageBreak/>
        <w:t>Zenodo Fair Principles</w:t>
      </w:r>
      <w:bookmarkEnd w:id="79"/>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0F1D3D24" w:rsidR="00C42DC9" w:rsidRDefault="00C42DC9" w:rsidP="00424B9B">
      <w:pPr>
        <w:pStyle w:val="Compact"/>
        <w:numPr>
          <w:ilvl w:val="0"/>
          <w:numId w:val="12"/>
        </w:numPr>
        <w:jc w:val="both"/>
      </w:pPr>
      <w:r>
        <w:rPr>
          <w:b/>
          <w:bCs/>
        </w:rPr>
        <w:t>To be Findable</w:t>
      </w:r>
      <w:r>
        <w:t>.</w:t>
      </w:r>
      <w:r w:rsidR="003C1298">
        <w:t xml:space="preserve"> </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3BDFFF3A" w:rsidR="00C42DC9" w:rsidRDefault="00C42DC9" w:rsidP="00424B9B">
      <w:pPr>
        <w:pStyle w:val="Compact"/>
        <w:numPr>
          <w:ilvl w:val="0"/>
          <w:numId w:val="12"/>
        </w:numPr>
        <w:jc w:val="both"/>
      </w:pPr>
      <w:r>
        <w:rPr>
          <w:b/>
          <w:bCs/>
        </w:rPr>
        <w:t>To be Accessible</w:t>
      </w:r>
      <w:r w:rsidR="003C1298">
        <w:t>. -</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3EAF8595" w:rsidR="00C42DC9" w:rsidRDefault="00C42DC9" w:rsidP="00424B9B">
      <w:pPr>
        <w:pStyle w:val="Compact"/>
        <w:numPr>
          <w:ilvl w:val="0"/>
          <w:numId w:val="12"/>
        </w:numPr>
        <w:jc w:val="both"/>
      </w:pPr>
      <w:r>
        <w:rPr>
          <w:b/>
          <w:bCs/>
        </w:rPr>
        <w:t>To be Interoperable</w:t>
      </w:r>
      <w:r w:rsidR="003C1298">
        <w:t>. -</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A1B966F" w:rsidR="00C42DC9" w:rsidRDefault="00C42DC9" w:rsidP="00424B9B">
      <w:pPr>
        <w:pStyle w:val="Compact"/>
        <w:numPr>
          <w:ilvl w:val="0"/>
          <w:numId w:val="12"/>
        </w:numPr>
        <w:jc w:val="both"/>
      </w:pPr>
      <w:r>
        <w:rPr>
          <w:b/>
          <w:bCs/>
        </w:rPr>
        <w:t>To be Reusable</w:t>
      </w:r>
      <w:r>
        <w:t>.</w:t>
      </w:r>
      <w:r w:rsidR="003C1298">
        <w:t xml:space="preserve"> </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0" w:name="_Toc114827564"/>
      <w:r>
        <w:t>Zenodo interaction with GitHub</w:t>
      </w:r>
      <w:bookmarkEnd w:id="80"/>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019B4EDF" w:rsidR="007A3A14" w:rsidRPr="007A3A14" w:rsidRDefault="007A3A14" w:rsidP="00FE15FF">
      <w:r>
        <w:t xml:space="preserve">Once the user/publisher is logged </w:t>
      </w:r>
      <w:r w:rsidR="003C1298">
        <w:t>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1" w:name="_Toc98918928"/>
      <w:bookmarkStart w:id="82" w:name="_Toc101886286"/>
      <w:bookmarkStart w:id="83" w:name="_Toc102130347"/>
      <w:bookmarkStart w:id="84" w:name="_Toc102656185"/>
      <w:bookmarkStart w:id="85" w:name="_Toc103770806"/>
      <w:bookmarkStart w:id="86" w:name="_Toc103770880"/>
      <w:bookmarkStart w:id="87" w:name="_Toc105480056"/>
      <w:bookmarkStart w:id="88" w:name="_Toc105673848"/>
      <w:bookmarkStart w:id="89" w:name="_Toc105685502"/>
      <w:bookmarkStart w:id="90" w:name="_Toc106277002"/>
      <w:bookmarkStart w:id="91" w:name="_Toc110856281"/>
      <w:bookmarkStart w:id="92" w:name="_Toc110858646"/>
      <w:bookmarkStart w:id="93" w:name="_Toc110859822"/>
      <w:bookmarkStart w:id="94" w:name="_Toc112938245"/>
      <w:bookmarkStart w:id="95" w:name="_Toc114053806"/>
      <w:bookmarkStart w:id="96" w:name="_Toc114222197"/>
      <w:bookmarkStart w:id="97" w:name="_Toc114735345"/>
      <w:bookmarkStart w:id="98" w:name="_Toc114736370"/>
      <w:bookmarkStart w:id="99" w:name="_Toc114756827"/>
      <w:r w:rsidRPr="00C2628B">
        <w:t xml:space="preserve">Figure </w:t>
      </w:r>
      <w:r w:rsidR="004D092E">
        <w:t>4</w:t>
      </w:r>
      <w:r>
        <w:t xml:space="preserve"> </w:t>
      </w:r>
      <w:r w:rsidR="007A3A14">
        <w:t>Zenodo section to import Github repository</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0" w:name="_Toc98918929"/>
      <w:bookmarkStart w:id="101" w:name="_Toc101886287"/>
      <w:bookmarkStart w:id="102" w:name="_Toc102130348"/>
      <w:bookmarkStart w:id="103" w:name="_Toc102656186"/>
      <w:bookmarkStart w:id="104" w:name="_Toc103770807"/>
      <w:bookmarkStart w:id="105" w:name="_Toc103770881"/>
      <w:bookmarkStart w:id="106" w:name="_Toc105480057"/>
      <w:bookmarkStart w:id="107" w:name="_Toc105673849"/>
      <w:bookmarkStart w:id="108" w:name="_Toc105685503"/>
      <w:bookmarkStart w:id="109" w:name="_Toc106277003"/>
      <w:bookmarkStart w:id="110" w:name="_Toc110856282"/>
      <w:bookmarkStart w:id="111" w:name="_Toc110858647"/>
      <w:bookmarkStart w:id="112" w:name="_Toc110859823"/>
      <w:bookmarkStart w:id="113" w:name="_Toc112938246"/>
      <w:bookmarkStart w:id="114" w:name="_Toc114053807"/>
      <w:bookmarkStart w:id="115" w:name="_Toc114222198"/>
      <w:bookmarkStart w:id="116" w:name="_Toc114735346"/>
      <w:bookmarkStart w:id="117" w:name="_Toc114736371"/>
      <w:bookmarkStart w:id="118" w:name="_Toc114756828"/>
      <w:r w:rsidRPr="00C2628B">
        <w:t xml:space="preserve">Figure </w:t>
      </w:r>
      <w:r w:rsidR="004D092E">
        <w:t>5</w:t>
      </w:r>
      <w:r>
        <w:t xml:space="preserve"> </w:t>
      </w:r>
      <w:r w:rsidR="007A3A14">
        <w:t>Manually file upload to Zenodo</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19" w:name="_Toc98918930"/>
      <w:bookmarkStart w:id="120" w:name="_Toc101886288"/>
      <w:bookmarkStart w:id="121" w:name="_Toc102130349"/>
      <w:bookmarkStart w:id="122" w:name="_Toc102656187"/>
      <w:bookmarkStart w:id="123" w:name="_Toc103770808"/>
      <w:bookmarkStart w:id="124" w:name="_Toc103770882"/>
      <w:bookmarkStart w:id="125" w:name="_Toc105480058"/>
      <w:bookmarkStart w:id="126" w:name="_Toc105673850"/>
      <w:bookmarkStart w:id="127" w:name="_Toc105685504"/>
      <w:bookmarkStart w:id="128" w:name="_Toc106277004"/>
      <w:bookmarkStart w:id="129" w:name="_Toc110856283"/>
      <w:bookmarkStart w:id="130" w:name="_Toc110858648"/>
      <w:bookmarkStart w:id="131" w:name="_Toc110859824"/>
      <w:bookmarkStart w:id="132" w:name="_Toc112938247"/>
      <w:bookmarkStart w:id="133" w:name="_Toc114053808"/>
      <w:bookmarkStart w:id="134" w:name="_Toc114222199"/>
      <w:bookmarkStart w:id="135" w:name="_Toc114735347"/>
      <w:bookmarkStart w:id="136" w:name="_Toc114736372"/>
      <w:bookmarkStart w:id="137" w:name="_Toc114756829"/>
      <w:r w:rsidRPr="00C2628B">
        <w:t xml:space="preserve">Figure </w:t>
      </w:r>
      <w:r w:rsidR="004D092E">
        <w:t>6</w:t>
      </w:r>
      <w:r>
        <w:t xml:space="preserve"> </w:t>
      </w:r>
      <w:r w:rsidR="00576E52">
        <w:t>Zenodo’s file type selector</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38" w:name="_Toc98918931"/>
      <w:bookmarkStart w:id="139" w:name="_Toc101886289"/>
      <w:bookmarkStart w:id="140" w:name="_Toc102130350"/>
      <w:bookmarkStart w:id="141" w:name="_Toc102656188"/>
      <w:bookmarkStart w:id="142" w:name="_Toc103770809"/>
      <w:bookmarkStart w:id="143" w:name="_Toc103770883"/>
      <w:bookmarkStart w:id="144" w:name="_Toc105480059"/>
      <w:bookmarkStart w:id="145" w:name="_Toc105673851"/>
      <w:bookmarkStart w:id="146" w:name="_Toc105685505"/>
      <w:bookmarkStart w:id="147" w:name="_Toc106277005"/>
      <w:bookmarkStart w:id="148" w:name="_Toc110856284"/>
      <w:bookmarkStart w:id="149" w:name="_Toc110858649"/>
      <w:bookmarkStart w:id="150" w:name="_Toc110859825"/>
      <w:bookmarkStart w:id="151" w:name="_Toc112938248"/>
      <w:bookmarkStart w:id="152" w:name="_Toc114053809"/>
      <w:bookmarkStart w:id="153" w:name="_Toc114222200"/>
      <w:bookmarkStart w:id="154" w:name="_Toc114735348"/>
      <w:bookmarkStart w:id="155" w:name="_Toc114736373"/>
      <w:bookmarkStart w:id="156" w:name="_Toc114756830"/>
      <w:r w:rsidRPr="00C2628B">
        <w:t xml:space="preserve">Figure </w:t>
      </w:r>
      <w:r w:rsidR="004D092E">
        <w:t>7</w:t>
      </w:r>
      <w:r>
        <w:t xml:space="preserve"> </w:t>
      </w:r>
      <w:r w:rsidR="00576E52">
        <w:t>Required basic information</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7" w:name="_Toc98918932"/>
      <w:bookmarkStart w:id="158" w:name="_Toc101886290"/>
      <w:bookmarkStart w:id="159" w:name="_Toc102130351"/>
      <w:bookmarkStart w:id="160" w:name="_Toc102656189"/>
      <w:bookmarkStart w:id="161" w:name="_Toc103770810"/>
      <w:bookmarkStart w:id="162" w:name="_Toc103770884"/>
      <w:bookmarkStart w:id="163" w:name="_Toc105480060"/>
      <w:bookmarkStart w:id="164" w:name="_Toc105673852"/>
      <w:bookmarkStart w:id="165" w:name="_Toc105685506"/>
      <w:bookmarkStart w:id="166" w:name="_Toc106277006"/>
      <w:bookmarkStart w:id="167" w:name="_Toc110856285"/>
      <w:bookmarkStart w:id="168" w:name="_Toc110858650"/>
      <w:bookmarkStart w:id="169" w:name="_Toc110859826"/>
      <w:bookmarkStart w:id="170" w:name="_Toc112938249"/>
      <w:bookmarkStart w:id="171" w:name="_Toc114053810"/>
      <w:bookmarkStart w:id="172" w:name="_Toc114222201"/>
      <w:bookmarkStart w:id="173" w:name="_Toc114735349"/>
      <w:bookmarkStart w:id="174" w:name="_Toc114736374"/>
      <w:bookmarkStart w:id="175" w:name="_Toc114756831"/>
      <w:r w:rsidRPr="00C2628B">
        <w:t xml:space="preserve">Figure </w:t>
      </w:r>
      <w:r w:rsidR="004D092E">
        <w:t>8</w:t>
      </w:r>
      <w:r>
        <w:t xml:space="preserve"> </w:t>
      </w:r>
      <w:r w:rsidR="00576E52">
        <w:t>Access right and license are both required metadata</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6" w:name="_Toc98918933"/>
      <w:bookmarkStart w:id="177" w:name="_Toc101886291"/>
      <w:bookmarkStart w:id="178" w:name="_Toc102130352"/>
      <w:bookmarkStart w:id="179" w:name="_Toc102656190"/>
      <w:bookmarkStart w:id="180" w:name="_Toc103770811"/>
      <w:bookmarkStart w:id="181" w:name="_Toc103770885"/>
      <w:bookmarkStart w:id="182" w:name="_Toc105480061"/>
      <w:bookmarkStart w:id="183" w:name="_Toc105673853"/>
      <w:bookmarkStart w:id="184" w:name="_Toc105685507"/>
      <w:bookmarkStart w:id="185" w:name="_Toc106277007"/>
      <w:bookmarkStart w:id="186" w:name="_Toc110856286"/>
      <w:bookmarkStart w:id="187" w:name="_Toc110858651"/>
      <w:bookmarkStart w:id="188" w:name="_Toc110859827"/>
      <w:bookmarkStart w:id="189" w:name="_Toc112938250"/>
      <w:bookmarkStart w:id="190" w:name="_Toc114053811"/>
      <w:bookmarkStart w:id="191" w:name="_Toc114222202"/>
      <w:bookmarkStart w:id="192" w:name="_Toc114735350"/>
      <w:bookmarkStart w:id="193" w:name="_Toc114736375"/>
      <w:bookmarkStart w:id="194" w:name="_Toc114756832"/>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5" w:name="_Toc98918934"/>
      <w:bookmarkStart w:id="196" w:name="_Toc101886292"/>
      <w:bookmarkStart w:id="197" w:name="_Toc102130353"/>
      <w:bookmarkStart w:id="198" w:name="_Toc102656191"/>
      <w:bookmarkStart w:id="199" w:name="_Toc103770812"/>
      <w:bookmarkStart w:id="200" w:name="_Toc103770886"/>
      <w:bookmarkStart w:id="201" w:name="_Toc105480062"/>
      <w:bookmarkStart w:id="202" w:name="_Toc105673854"/>
      <w:bookmarkStart w:id="203" w:name="_Toc105685508"/>
      <w:bookmarkStart w:id="204" w:name="_Toc106277008"/>
      <w:bookmarkStart w:id="205" w:name="_Toc110856287"/>
      <w:bookmarkStart w:id="206" w:name="_Toc110858652"/>
      <w:bookmarkStart w:id="207" w:name="_Toc110859828"/>
      <w:bookmarkStart w:id="208" w:name="_Toc112938251"/>
      <w:bookmarkStart w:id="209" w:name="_Toc114053812"/>
      <w:bookmarkStart w:id="210" w:name="_Toc114222203"/>
      <w:bookmarkStart w:id="211" w:name="_Toc114735351"/>
      <w:bookmarkStart w:id="212" w:name="_Toc114736376"/>
      <w:bookmarkStart w:id="213" w:name="_Toc114756833"/>
      <w:r w:rsidRPr="00C2628B">
        <w:t xml:space="preserve">Figure </w:t>
      </w:r>
      <w:r w:rsidR="004D092E">
        <w:t>10</w:t>
      </w:r>
      <w:r>
        <w:t xml:space="preserve"> </w:t>
      </w:r>
      <w:r w:rsidR="00576E52">
        <w:t>Funding metadata fields in EC / OpenAIRE projects</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4" w:name="_Toc114827565"/>
      <w:r>
        <w:lastRenderedPageBreak/>
        <w:t>Other OpenAIRE Services</w:t>
      </w:r>
      <w:bookmarkEnd w:id="214"/>
    </w:p>
    <w:p w14:paraId="7CA70DE8" w14:textId="576CBA69"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adopt </w:t>
      </w:r>
      <w:r w:rsidR="003C1298" w:rsidRPr="00F314A6">
        <w:t xml:space="preserve">easily </w:t>
      </w:r>
      <w:r w:rsidRPr="00A57E38">
        <w:t>Open Science</w:t>
      </w:r>
      <w:r w:rsidR="005863C0">
        <w:t>,</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FD4E2C"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FD4E2C"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FD4E2C"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FD4E2C"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FD4E2C"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FD4E2C"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FD4E2C"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FD4E2C"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FD4E2C"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5" w:name="_Toc110849316"/>
      <w:bookmarkStart w:id="216" w:name="_Toc110856288"/>
      <w:bookmarkStart w:id="217" w:name="_Toc112938196"/>
      <w:bookmarkStart w:id="218" w:name="_Toc114221926"/>
      <w:bookmarkStart w:id="219" w:name="_Toc114222248"/>
      <w:bookmarkStart w:id="220" w:name="_Toc114735428"/>
      <w:bookmarkStart w:id="221" w:name="_Toc114736377"/>
      <w:bookmarkStart w:id="222" w:name="_Toc114740282"/>
      <w:bookmarkStart w:id="223" w:name="_Toc114756834"/>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5"/>
      <w:bookmarkEnd w:id="216"/>
      <w:bookmarkEnd w:id="217"/>
      <w:bookmarkEnd w:id="218"/>
      <w:bookmarkEnd w:id="219"/>
      <w:bookmarkEnd w:id="220"/>
      <w:bookmarkEnd w:id="221"/>
      <w:bookmarkEnd w:id="222"/>
      <w:bookmarkEnd w:id="223"/>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4" w:name="_Toc114827566"/>
      <w:bookmarkStart w:id="225" w:name="_GoBack"/>
      <w:bookmarkEnd w:id="225"/>
      <w:r w:rsidRPr="00802B38">
        <w:lastRenderedPageBreak/>
        <w:t>Conclusion</w:t>
      </w:r>
      <w:r w:rsidR="007475DE">
        <w:t>s</w:t>
      </w:r>
      <w:bookmarkEnd w:id="224"/>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6" w:name="_Toc114827567"/>
      <w:r>
        <w:t>Advantage</w:t>
      </w:r>
      <w:r w:rsidR="00F617E3">
        <w:t>s</w:t>
      </w:r>
      <w:bookmarkEnd w:id="226"/>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7" w:name="_Toc114827568"/>
      <w:r>
        <w:t>Disadvantages</w:t>
      </w:r>
      <w:bookmarkEnd w:id="227"/>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28" w:name="_Toc114827569"/>
      <w:r>
        <w:lastRenderedPageBreak/>
        <w:t>Annexes</w:t>
      </w:r>
      <w:bookmarkEnd w:id="228"/>
    </w:p>
    <w:p w14:paraId="1351A8FD" w14:textId="30C28D7E" w:rsidR="001A5405" w:rsidRDefault="00460FC4" w:rsidP="005863C0">
      <w:pPr>
        <w:pStyle w:val="Ttulo2"/>
      </w:pPr>
      <w:bookmarkStart w:id="229" w:name="_Toc114827570"/>
      <w:r>
        <w:t>Annex</w:t>
      </w:r>
      <w:r w:rsidR="005515C9">
        <w:t xml:space="preserve"> I</w:t>
      </w:r>
      <w:r w:rsidR="00BF477B">
        <w:t>:</w:t>
      </w:r>
      <w:r w:rsidR="00295CE4">
        <w:t xml:space="preserve"> Version </w:t>
      </w:r>
      <w:r w:rsidR="005863C0">
        <w:t>Co</w:t>
      </w:r>
      <w:r w:rsidR="00295CE4">
        <w:t xml:space="preserve">ntrol System platforms </w:t>
      </w:r>
      <w:bookmarkEnd w:id="229"/>
      <w:r w:rsidR="005863C0" w:rsidRPr="005863C0">
        <w:t>benchmarks</w:t>
      </w:r>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30" w:name="_Toc114827571"/>
      <w:r>
        <w:t>Main features</w:t>
      </w:r>
      <w:r w:rsidR="00185CD8">
        <w:t xml:space="preserve"> </w:t>
      </w:r>
      <w:r w:rsidR="007A140E">
        <w:t>comp</w:t>
      </w:r>
      <w:r w:rsidR="00A76E23">
        <w:t>arative</w:t>
      </w:r>
      <w:bookmarkEnd w:id="230"/>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FD4E2C"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FD4E2C"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FD4E2C"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FD4E2C"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FD4E2C"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FD4E2C"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4DAB1B07" w:rsidR="007F6A03" w:rsidRDefault="007F6A03" w:rsidP="003E65AD">
      <w:pPr>
        <w:pStyle w:val="Descripcin"/>
        <w:jc w:val="center"/>
      </w:pPr>
      <w:bookmarkStart w:id="231" w:name="_Toc98918937"/>
      <w:bookmarkStart w:id="232" w:name="_Toc101971124"/>
      <w:bookmarkStart w:id="233" w:name="_Toc102569824"/>
      <w:bookmarkStart w:id="234" w:name="_Toc102569957"/>
      <w:bookmarkStart w:id="235" w:name="_Toc103246538"/>
      <w:bookmarkStart w:id="236" w:name="_Toc103330344"/>
      <w:bookmarkStart w:id="237" w:name="_Toc103754035"/>
      <w:bookmarkStart w:id="238" w:name="_Toc103770963"/>
      <w:bookmarkStart w:id="239" w:name="_Toc105480168"/>
      <w:bookmarkStart w:id="240" w:name="_Toc106181928"/>
      <w:bookmarkStart w:id="241" w:name="_Toc106182034"/>
      <w:bookmarkStart w:id="242" w:name="_Toc110849318"/>
      <w:bookmarkStart w:id="243" w:name="_Toc110856290"/>
      <w:bookmarkStart w:id="244" w:name="_Toc112938197"/>
      <w:bookmarkStart w:id="245" w:name="_Toc114221928"/>
      <w:bookmarkStart w:id="246" w:name="_Toc114222250"/>
      <w:bookmarkStart w:id="247" w:name="_Toc114735430"/>
      <w:bookmarkStart w:id="248" w:name="_Toc114736379"/>
      <w:bookmarkStart w:id="249" w:name="_Toc114740283"/>
      <w:bookmarkStart w:id="250" w:name="_Toc114756835"/>
      <w:r>
        <w:t xml:space="preserve">Table </w:t>
      </w:r>
      <w:bookmarkEnd w:id="231"/>
      <w:r w:rsidR="00117E82">
        <w:t>3</w:t>
      </w:r>
      <w:r w:rsidR="00D43981">
        <w:t xml:space="preserve"> – </w:t>
      </w:r>
      <w:r w:rsidR="005A37E7">
        <w:t>Main features and main providers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rsidR="005863C0">
        <w:t xml:space="preserve"> (2022)</w:t>
      </w:r>
    </w:p>
    <w:p w14:paraId="5E72C975" w14:textId="77777777" w:rsidR="005515C9" w:rsidRDefault="002B151A" w:rsidP="00C70198">
      <w:pPr>
        <w:pStyle w:val="Ttulo3"/>
      </w:pPr>
      <w:bookmarkStart w:id="251" w:name="_Toc114827572"/>
      <w:r>
        <w:lastRenderedPageBreak/>
        <w:t>Pricing</w:t>
      </w:r>
      <w:r w:rsidR="005515C9">
        <w:t xml:space="preserve"> scheme</w:t>
      </w:r>
      <w:bookmarkEnd w:id="251"/>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FD4E2C"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FD4E2C"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FD4E2C"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FD4E2C"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2" w:name="_Toc102569825"/>
      <w:bookmarkStart w:id="253" w:name="_Toc102569958"/>
      <w:bookmarkStart w:id="254" w:name="_Toc103246539"/>
      <w:bookmarkStart w:id="255" w:name="_Toc103330345"/>
      <w:bookmarkStart w:id="256" w:name="_Toc103754036"/>
      <w:bookmarkStart w:id="257" w:name="_Toc103770964"/>
      <w:bookmarkStart w:id="258" w:name="_Toc105480169"/>
      <w:bookmarkStart w:id="259" w:name="_Toc106181929"/>
      <w:bookmarkStart w:id="260" w:name="_Toc106182035"/>
      <w:bookmarkStart w:id="261" w:name="_Toc110849319"/>
      <w:bookmarkStart w:id="262" w:name="_Toc110856291"/>
      <w:bookmarkStart w:id="263" w:name="_Toc112938198"/>
      <w:bookmarkStart w:id="264" w:name="_Toc114221929"/>
      <w:bookmarkStart w:id="265" w:name="_Toc114222251"/>
      <w:bookmarkStart w:id="266" w:name="_Toc114735431"/>
      <w:bookmarkStart w:id="267" w:name="_Toc114736380"/>
      <w:bookmarkStart w:id="268" w:name="_Toc114740284"/>
      <w:bookmarkStart w:id="269" w:name="_Toc114756836"/>
      <w:r>
        <w:t xml:space="preserve">Table </w:t>
      </w:r>
      <w:r w:rsidR="00117E82">
        <w:t>4</w:t>
      </w:r>
      <w:r w:rsidR="00C31467">
        <w:t xml:space="preserve"> </w:t>
      </w:r>
      <w:r w:rsidR="006543AF">
        <w:t>– GitHub, GitLab and BitBucket plans and p</w:t>
      </w:r>
      <w:r w:rsidR="00C31467">
        <w:t>ricing</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6620BB6" w14:textId="77777777" w:rsidR="005625CC" w:rsidRDefault="005625CC" w:rsidP="005625CC">
      <w:pPr>
        <w:pStyle w:val="Ttulo3"/>
      </w:pPr>
      <w:bookmarkStart w:id="270" w:name="_Toc114827573"/>
      <w:r>
        <w:t>Popularity</w:t>
      </w:r>
      <w:bookmarkEnd w:id="270"/>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1" w:name="_Toc106277013"/>
      <w:bookmarkStart w:id="272" w:name="_Toc110856292"/>
      <w:bookmarkStart w:id="273" w:name="_Toc110858657"/>
      <w:bookmarkStart w:id="274" w:name="_Toc110859833"/>
      <w:bookmarkStart w:id="275" w:name="_Toc112938255"/>
      <w:bookmarkStart w:id="276" w:name="_Toc114053816"/>
      <w:bookmarkStart w:id="277" w:name="_Toc114222208"/>
      <w:bookmarkStart w:id="278" w:name="_Toc114735356"/>
      <w:bookmarkStart w:id="279" w:name="_Toc114736381"/>
      <w:bookmarkStart w:id="280" w:name="_Toc114756837"/>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1"/>
      <w:bookmarkEnd w:id="272"/>
      <w:bookmarkEnd w:id="273"/>
      <w:bookmarkEnd w:id="274"/>
      <w:bookmarkEnd w:id="275"/>
      <w:bookmarkEnd w:id="276"/>
      <w:bookmarkEnd w:id="277"/>
      <w:bookmarkEnd w:id="278"/>
      <w:bookmarkEnd w:id="279"/>
      <w:bookmarkEnd w:id="280"/>
    </w:p>
    <w:p w14:paraId="1ADA9114" w14:textId="77777777" w:rsidR="00166769" w:rsidRPr="006B66D1" w:rsidRDefault="005515C9" w:rsidP="006B66D1">
      <w:pPr>
        <w:pStyle w:val="Ttulo2"/>
        <w:ind w:left="578" w:hanging="578"/>
      </w:pPr>
      <w:bookmarkStart w:id="281" w:name="_Ref103843986"/>
      <w:bookmarkStart w:id="282" w:name="_Toc114827574"/>
      <w:r>
        <w:lastRenderedPageBreak/>
        <w:t>Annex II: Licensing</w:t>
      </w:r>
      <w:bookmarkEnd w:id="281"/>
      <w:bookmarkEnd w:id="282"/>
    </w:p>
    <w:p w14:paraId="4DFC7A1E" w14:textId="4BF75359"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deliverable,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3" w:name="_Toc102656194"/>
      <w:bookmarkStart w:id="284" w:name="_Toc103770816"/>
      <w:bookmarkStart w:id="285" w:name="_Toc103770890"/>
      <w:bookmarkStart w:id="286" w:name="_Toc105480066"/>
      <w:bookmarkStart w:id="287" w:name="_Toc105673858"/>
      <w:bookmarkStart w:id="288" w:name="_Toc105685512"/>
      <w:bookmarkStart w:id="289" w:name="_Toc106277014"/>
      <w:bookmarkStart w:id="290" w:name="_Toc110856293"/>
      <w:bookmarkStart w:id="291" w:name="_Toc110858658"/>
      <w:bookmarkStart w:id="292" w:name="_Toc110859834"/>
      <w:bookmarkStart w:id="293" w:name="_Toc112938256"/>
      <w:bookmarkStart w:id="294" w:name="_Toc114053817"/>
      <w:bookmarkStart w:id="295" w:name="_Toc114222209"/>
      <w:bookmarkStart w:id="296" w:name="_Toc114735357"/>
      <w:bookmarkStart w:id="297" w:name="_Toc114736382"/>
      <w:bookmarkStart w:id="298" w:name="_Toc114756838"/>
      <w:r w:rsidRPr="00C2628B">
        <w:t xml:space="preserve">Figure </w:t>
      </w:r>
      <w:r>
        <w:t>1</w:t>
      </w:r>
      <w:r w:rsidR="00791A3E">
        <w:t>2</w:t>
      </w:r>
      <w:r>
        <w:t xml:space="preserve"> </w:t>
      </w:r>
      <w:r w:rsidR="00501524">
        <w:t>Example of b</w:t>
      </w:r>
      <w:r>
        <w:t>asic licensing spectrum</w:t>
      </w:r>
      <w:bookmarkEnd w:id="283"/>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299" w:name="_Toc102130356"/>
      <w:bookmarkStart w:id="300" w:name="_Toc102656195"/>
      <w:bookmarkStart w:id="301" w:name="_Toc103770817"/>
      <w:bookmarkStart w:id="302" w:name="_Toc103770891"/>
      <w:bookmarkStart w:id="303" w:name="_Toc105480067"/>
      <w:bookmarkStart w:id="304" w:name="_Toc105673859"/>
      <w:bookmarkStart w:id="305" w:name="_Toc105685513"/>
      <w:bookmarkStart w:id="306" w:name="_Toc106277015"/>
      <w:bookmarkStart w:id="307" w:name="_Toc110856294"/>
      <w:bookmarkStart w:id="308" w:name="_Toc110858659"/>
      <w:bookmarkStart w:id="309" w:name="_Toc110859835"/>
      <w:bookmarkStart w:id="310" w:name="_Toc112938257"/>
      <w:bookmarkStart w:id="311" w:name="_Toc114053818"/>
      <w:bookmarkStart w:id="312" w:name="_Toc114222210"/>
      <w:bookmarkStart w:id="313" w:name="_Toc114735358"/>
      <w:bookmarkStart w:id="314" w:name="_Toc114736383"/>
      <w:bookmarkStart w:id="315" w:name="_Toc114756839"/>
      <w:r w:rsidRPr="00C2628B">
        <w:t xml:space="preserve">Figure </w:t>
      </w:r>
      <w:r>
        <w:t>1</w:t>
      </w:r>
      <w:r w:rsidR="00791A3E">
        <w:t>3</w:t>
      </w:r>
      <w:r>
        <w:t xml:space="preserve"> </w:t>
      </w:r>
      <w:r w:rsidRPr="008E50E1">
        <w:t>Floss-license-compatibility</w:t>
      </w:r>
      <w:bookmarkEnd w:id="299"/>
      <w:bookmarkEnd w:id="300"/>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16" w:name="_Toc102130357"/>
      <w:bookmarkStart w:id="317" w:name="_Toc102656196"/>
      <w:bookmarkStart w:id="318" w:name="_Toc103770818"/>
      <w:bookmarkStart w:id="319" w:name="_Toc103770892"/>
      <w:bookmarkStart w:id="320" w:name="_Toc105480068"/>
      <w:bookmarkStart w:id="321" w:name="_Toc105673860"/>
      <w:bookmarkStart w:id="322" w:name="_Toc105685514"/>
      <w:bookmarkStart w:id="323" w:name="_Toc106277016"/>
      <w:bookmarkStart w:id="324" w:name="_Toc110856295"/>
      <w:bookmarkStart w:id="325" w:name="_Toc110858660"/>
      <w:bookmarkStart w:id="326" w:name="_Toc110859836"/>
      <w:bookmarkStart w:id="327" w:name="_Toc112938258"/>
      <w:bookmarkStart w:id="328" w:name="_Toc114053819"/>
      <w:bookmarkStart w:id="329" w:name="_Toc114222211"/>
      <w:bookmarkStart w:id="330" w:name="_Toc114735359"/>
      <w:bookmarkStart w:id="331" w:name="_Toc114736384"/>
      <w:bookmarkStart w:id="332" w:name="_Toc114756840"/>
      <w:r w:rsidRPr="00C2628B">
        <w:t xml:space="preserve">Figure </w:t>
      </w:r>
      <w:r>
        <w:t>1</w:t>
      </w:r>
      <w:r w:rsidR="00791A3E">
        <w:t>4</w:t>
      </w:r>
      <w:r>
        <w:t xml:space="preserve"> Software </w:t>
      </w:r>
      <w:r w:rsidRPr="008E50E1">
        <w:t>license</w:t>
      </w:r>
      <w:r>
        <w:t xml:space="preserve"> </w:t>
      </w:r>
      <w:r w:rsidRPr="008E50E1">
        <w:t>compatibility</w:t>
      </w:r>
      <w:bookmarkEnd w:id="316"/>
      <w:bookmarkEnd w:id="317"/>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0DDB9629" w14:textId="0E5CBE2D" w:rsidR="00F67E9F" w:rsidRDefault="00F67E9F" w:rsidP="00F67E9F">
      <w:pPr>
        <w:pStyle w:val="Ttulo2"/>
        <w:ind w:left="578" w:hanging="578"/>
      </w:pPr>
      <w:bookmarkStart w:id="333" w:name="_Toc114827575"/>
      <w:r>
        <w:t xml:space="preserve">Annex III: </w:t>
      </w:r>
      <w:r w:rsidR="00215761">
        <w:t>Resources</w:t>
      </w:r>
      <w:bookmarkEnd w:id="333"/>
    </w:p>
    <w:p w14:paraId="086838BE" w14:textId="574C7216" w:rsidR="00203A2C" w:rsidRDefault="00203A2C" w:rsidP="003401CB">
      <w:r w:rsidRPr="00B641B9">
        <w:rPr>
          <w:b/>
        </w:rPr>
        <w:t>Project sites</w:t>
      </w:r>
    </w:p>
    <w:p w14:paraId="507746A5" w14:textId="3F29C566" w:rsidR="00203A2C" w:rsidRPr="007A1362" w:rsidRDefault="00FD4E2C"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FD4E2C"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FD4E2C"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EFEC00A" w:rsidR="00203A2C" w:rsidRDefault="00203A2C" w:rsidP="003401CB">
      <w:r w:rsidRPr="00B641B9">
        <w:rPr>
          <w:b/>
        </w:rPr>
        <w:t>Main sites related to this deliverable</w:t>
      </w:r>
    </w:p>
    <w:p w14:paraId="55CECEAA" w14:textId="3FA05E2C" w:rsidR="00203A2C" w:rsidRDefault="00FD4E2C"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FD4E2C"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FD4E2C"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FD4E2C"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FD4E2C"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FD4E2C"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FD4E2C"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FD4E2C"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FD4E2C"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FD4E2C"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FD4E2C"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FD4E2C"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FD4E2C"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FD4E2C"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FD4E2C"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FD4E2C"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FD4E2C"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FD4E2C"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243A1" w14:textId="77777777" w:rsidR="0036621A" w:rsidRDefault="0036621A" w:rsidP="00971F24">
      <w:r>
        <w:separator/>
      </w:r>
    </w:p>
  </w:endnote>
  <w:endnote w:type="continuationSeparator" w:id="0">
    <w:p w14:paraId="788CB72E" w14:textId="77777777" w:rsidR="0036621A" w:rsidRDefault="0036621A"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Content>
      <w:p w14:paraId="35991011" w14:textId="77777777" w:rsidR="00FD4E2C" w:rsidRDefault="00FD4E2C"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FD4E2C" w:rsidRDefault="00FD4E2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Content>
      <w:p w14:paraId="0B9F4CEF" w14:textId="0D496250" w:rsidR="00FD4E2C" w:rsidRPr="00921D1A" w:rsidRDefault="00FD4E2C"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040556">
          <w:rPr>
            <w:rStyle w:val="Nmerodepgina"/>
            <w:noProof/>
            <w:sz w:val="20"/>
            <w:szCs w:val="20"/>
          </w:rPr>
          <w:t>21</w:t>
        </w:r>
        <w:r w:rsidRPr="00921D1A">
          <w:rPr>
            <w:rStyle w:val="Nmerodepgina"/>
            <w:sz w:val="20"/>
            <w:szCs w:val="20"/>
          </w:rPr>
          <w:fldChar w:fldCharType="end"/>
        </w:r>
      </w:p>
    </w:sdtContent>
  </w:sdt>
  <w:p w14:paraId="3EA57B9C" w14:textId="69AF9C88" w:rsidR="001C4D6A" w:rsidRPr="003112B0" w:rsidRDefault="00FD4E2C"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r>
    <w:r w:rsidR="001C4D6A">
      <w:rPr>
        <w:sz w:val="20"/>
        <w:szCs w:val="20"/>
      </w:rPr>
      <w:t>September 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75FDD" w14:textId="77777777" w:rsidR="0036621A" w:rsidRDefault="0036621A" w:rsidP="00971F24">
      <w:r>
        <w:separator/>
      </w:r>
    </w:p>
  </w:footnote>
  <w:footnote w:type="continuationSeparator" w:id="0">
    <w:p w14:paraId="12770C0B" w14:textId="77777777" w:rsidR="0036621A" w:rsidRDefault="0036621A" w:rsidP="00971F24">
      <w:r>
        <w:continuationSeparator/>
      </w:r>
    </w:p>
  </w:footnote>
  <w:footnote w:id="1">
    <w:p w14:paraId="027C2DD1" w14:textId="77777777" w:rsidR="00FD4E2C" w:rsidRDefault="00FD4E2C"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FD4E2C" w:rsidRPr="00EA486F" w:rsidRDefault="00FD4E2C"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FD4E2C" w:rsidRDefault="00FD4E2C"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FD4E2C" w:rsidRDefault="00FD4E2C"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FD4E2C" w:rsidRDefault="00FD4E2C"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FD4E2C" w:rsidRDefault="00FD4E2C"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FD4E2C" w:rsidRPr="009213E0" w:rsidRDefault="00FD4E2C"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FD4E2C" w:rsidRPr="009213E0" w:rsidRDefault="00FD4E2C"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FD4E2C" w:rsidRDefault="00FD4E2C"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FD4E2C" w:rsidRDefault="00FD4E2C"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FD4E2C" w:rsidRPr="009213E0" w:rsidRDefault="00FD4E2C"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FD4E2C" w:rsidRDefault="00FD4E2C"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FD4E2C" w:rsidRDefault="00FD4E2C"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FD4E2C" w:rsidRDefault="00FD4E2C"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FD4E2C" w:rsidRDefault="00FD4E2C"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FD4E2C" w:rsidRDefault="00FD4E2C"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FD4E2C" w:rsidRPr="009213E0" w:rsidRDefault="00FD4E2C"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FD4E2C" w:rsidRDefault="00FD4E2C"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FD4E2C" w:rsidRDefault="00FD4E2C"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FD4E2C" w:rsidRDefault="00FD4E2C"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FD4E2C" w:rsidRPr="00C10BA7" w:rsidRDefault="00FD4E2C"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FD4E2C" w:rsidRPr="009213E0" w:rsidRDefault="00FD4E2C"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6CFC6C8" w14:textId="7C5FAD94" w:rsidR="00FD4E2C" w:rsidRPr="009213E0" w:rsidRDefault="00FD4E2C" w:rsidP="00EE7AA0">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2C09C298" w14:textId="77777777" w:rsidR="00FD4E2C" w:rsidRDefault="00FD4E2C" w:rsidP="00EE7AA0">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FD4E2C" w:rsidRPr="008865B9" w:rsidRDefault="00FD4E2C"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FD4E2C" w:rsidRDefault="00FD4E2C"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FD4E2C" w:rsidRDefault="00FD4E2C"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FD4E2C" w:rsidRDefault="00FD4E2C"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FD4E2C" w:rsidRDefault="00FD4E2C"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FD4E2C" w:rsidRPr="004D593C" w:rsidRDefault="00FD4E2C"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FD4E2C" w:rsidRDefault="00FD4E2C"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FD4E2C" w:rsidRDefault="00FD4E2C"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FD4E2C" w:rsidRDefault="00FD4E2C"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FD4E2C" w:rsidRDefault="00FD4E2C"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FD4E2C" w:rsidRDefault="00FD4E2C"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FD4E2C" w:rsidRDefault="00FD4E2C"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FD4E2C" w:rsidRDefault="00FD4E2C"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FD4E2C" w:rsidRDefault="00FD4E2C"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FD4E2C" w:rsidRDefault="00FD4E2C"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FD4E2C" w:rsidRDefault="00FD4E2C"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FD4E2C" w:rsidRDefault="00FD4E2C"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FD4E2C" w:rsidRDefault="00FD4E2C"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FD4E2C" w:rsidRDefault="00FD4E2C"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FD4E2C" w:rsidRDefault="00FD4E2C"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FD4E2C" w:rsidRDefault="00FD4E2C"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FD4E2C" w:rsidRDefault="00FD4E2C"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FD4E2C" w:rsidRDefault="00FD4E2C"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FD4E2C" w:rsidRPr="009213E0" w:rsidRDefault="00FD4E2C"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FD4E2C" w:rsidRPr="009213E0" w:rsidRDefault="00FD4E2C"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FD4E2C" w:rsidRPr="009213E0" w:rsidRDefault="00FD4E2C"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FD4E2C" w:rsidRPr="009213E0" w:rsidRDefault="00FD4E2C"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FD4E2C" w:rsidRPr="009213E0" w:rsidRDefault="00FD4E2C"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FD4E2C" w:rsidRPr="009213E0" w:rsidRDefault="00FD4E2C"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FD4E2C" w:rsidRPr="009213E0" w:rsidRDefault="00FD4E2C"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FD4E2C" w:rsidRPr="009213E0" w:rsidRDefault="00FD4E2C"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FD4E2C" w:rsidRPr="009213E0" w:rsidRDefault="00FD4E2C"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FD4E2C" w:rsidRPr="009213E0" w:rsidRDefault="00FD4E2C"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FD4E2C" w:rsidRPr="009213E0" w:rsidRDefault="00FD4E2C"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FD4E2C" w:rsidRPr="009213E0" w:rsidRDefault="00FD4E2C"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FD4E2C" w:rsidRPr="009213E0" w:rsidRDefault="00FD4E2C"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FD4E2C" w:rsidRPr="009213E0" w:rsidRDefault="00FD4E2C"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FD4E2C" w:rsidRPr="009213E0" w:rsidRDefault="00FD4E2C"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FD4E2C" w:rsidRPr="009213E0" w:rsidRDefault="00FD4E2C"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FD4E2C" w:rsidRPr="009213E0" w:rsidRDefault="00FD4E2C"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FD4E2C" w:rsidRPr="009213E0" w:rsidRDefault="00FD4E2C"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FD4E2C" w:rsidRPr="009213E0" w:rsidRDefault="00FD4E2C"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FD4E2C" w:rsidRPr="009213E0" w:rsidRDefault="00FD4E2C"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FD4E2C" w:rsidRPr="009213E0" w:rsidRDefault="00FD4E2C"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FD4E2C" w:rsidRPr="009213E0" w:rsidRDefault="00FD4E2C"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FD4E2C" w:rsidRPr="009213E0" w:rsidRDefault="00FD4E2C"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FD4E2C" w:rsidRPr="009213E0" w:rsidRDefault="00FD4E2C"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FD4E2C" w:rsidRPr="009213E0" w:rsidRDefault="00FD4E2C"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FD4E2C" w:rsidRPr="009213E0" w:rsidRDefault="00FD4E2C"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FD4E2C" w:rsidRPr="009213E0" w:rsidRDefault="00FD4E2C"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FD4E2C" w:rsidRPr="00830790" w:rsidRDefault="00FD4E2C"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556"/>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4D6A"/>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621A"/>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298"/>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5EE4"/>
    <w:rsid w:val="004105E1"/>
    <w:rsid w:val="00410F2F"/>
    <w:rsid w:val="004130D5"/>
    <w:rsid w:val="00413CB7"/>
    <w:rsid w:val="00414875"/>
    <w:rsid w:val="0041554F"/>
    <w:rsid w:val="0042429A"/>
    <w:rsid w:val="00424B9B"/>
    <w:rsid w:val="004301C6"/>
    <w:rsid w:val="00431B7F"/>
    <w:rsid w:val="00431C25"/>
    <w:rsid w:val="00431F5A"/>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863C0"/>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77B"/>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13ED"/>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6E87"/>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10971"/>
    <w:rsid w:val="00B12996"/>
    <w:rsid w:val="00B15929"/>
    <w:rsid w:val="00B15DE5"/>
    <w:rsid w:val="00B21364"/>
    <w:rsid w:val="00B2383E"/>
    <w:rsid w:val="00B32152"/>
    <w:rsid w:val="00B32DF1"/>
    <w:rsid w:val="00B36416"/>
    <w:rsid w:val="00B40D00"/>
    <w:rsid w:val="00B432ED"/>
    <w:rsid w:val="00B4565C"/>
    <w:rsid w:val="00B50889"/>
    <w:rsid w:val="00B52D1A"/>
    <w:rsid w:val="00B52D4B"/>
    <w:rsid w:val="00B54E6A"/>
    <w:rsid w:val="00B56C04"/>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0F71"/>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B6A4E"/>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44F2"/>
    <w:rsid w:val="00DD7FCC"/>
    <w:rsid w:val="00DE3166"/>
    <w:rsid w:val="00DE41EE"/>
    <w:rsid w:val="00DF54DD"/>
    <w:rsid w:val="00DF6694"/>
    <w:rsid w:val="00DF6A7C"/>
    <w:rsid w:val="00E00E65"/>
    <w:rsid w:val="00E01716"/>
    <w:rsid w:val="00E03A20"/>
    <w:rsid w:val="00E05FC4"/>
    <w:rsid w:val="00E06A49"/>
    <w:rsid w:val="00E06CC3"/>
    <w:rsid w:val="00E0733A"/>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4E2C"/>
    <w:rsid w:val="00FD50CE"/>
    <w:rsid w:val="00FD58C3"/>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image" Target="media/image4.png"/><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www.researchgate.net/figure/The-structure-of-a-GitHub-based-project-illustrating-project-structure-and-interactions_fig2_305339362"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hyperlink" Target="https://creativecommons.org/licenses/by/4.0/" TargetMode="External"/><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9AA834BC-E8C6-43F2-9AE4-129EE62CC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685</TotalTime>
  <Pages>1</Pages>
  <Words>6626</Words>
  <Characters>37770</Characters>
  <Application>Microsoft Office Word</Application>
  <DocSecurity>0</DocSecurity>
  <Lines>314</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44308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33</cp:revision>
  <cp:lastPrinted>2022-09-26T08:34:00Z</cp:lastPrinted>
  <dcterms:created xsi:type="dcterms:W3CDTF">2022-09-22T07:37:00Z</dcterms:created>
  <dcterms:modified xsi:type="dcterms:W3CDTF">2022-09-26T11:03:00Z</dcterms:modified>
</cp:coreProperties>
</file>